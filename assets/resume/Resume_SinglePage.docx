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337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4"/>
        <w:gridCol w:w="1600"/>
        <w:gridCol w:w="143"/>
        <w:gridCol w:w="1155"/>
        <w:gridCol w:w="12"/>
        <w:gridCol w:w="7"/>
        <w:gridCol w:w="7987"/>
      </w:tblGrid>
      <w:tr w:rsidR="00AE5DA8" w:rsidRPr="004B4147" w14:paraId="3BC8F0C3" w14:textId="77777777" w:rsidTr="00152D01">
        <w:trPr>
          <w:trHeight w:val="1108"/>
        </w:trPr>
        <w:tc>
          <w:tcPr>
            <w:tcW w:w="965" w:type="pct"/>
            <w:gridSpan w:val="2"/>
          </w:tcPr>
          <w:p w14:paraId="34901829" w14:textId="77777777" w:rsidR="004B4147" w:rsidRPr="004B4147" w:rsidRDefault="004B4147" w:rsidP="004B4147">
            <w:pPr>
              <w:pStyle w:val="Logo"/>
            </w:pPr>
            <w:r w:rsidRPr="004B4147">
              <w:rPr>
                <w:noProof/>
              </w:rPr>
              <mc:AlternateContent>
                <mc:Choice Requires="wpg">
                  <w:drawing>
                    <wp:inline distT="0" distB="0" distL="0" distR="0" wp14:anchorId="4C46E995" wp14:editId="329482B5">
                      <wp:extent cx="1384300" cy="1022350"/>
                      <wp:effectExtent l="0" t="0" r="0" b="0"/>
                      <wp:docPr id="130" name="Group 130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84300" cy="1022350"/>
                                <a:chOff x="-231775" y="-157157"/>
                                <a:chExt cx="1384300" cy="1010618"/>
                              </a:xfrm>
                            </wpg:grpSpPr>
                            <wps:wsp>
                              <wps:cNvPr id="5" name="TextBox 5">
                                <a:extLst>
                                  <a:ext uri="{FF2B5EF4-FFF2-40B4-BE49-F238E27FC236}">
                                    <a16:creationId xmlns:a16="http://schemas.microsoft.com/office/drawing/2014/main" id="{74653133-56CF-4FCA-A62A-18026AB24B64}"/>
                                  </a:ext>
                                </a:extLst>
                              </wps:cNvPr>
                              <wps:cNvSpPr txBox="1"/>
                              <wps:spPr>
                                <a:xfrm>
                                  <a:off x="-231775" y="-157157"/>
                                  <a:ext cx="1187450" cy="1010618"/>
                                </a:xfrm>
                                <a:custGeom>
                                  <a:avLst/>
                                  <a:gdLst>
                                    <a:gd name="connsiteX0" fmla="*/ 0 w 711200"/>
                                    <a:gd name="connsiteY0" fmla="*/ 0 h 838200"/>
                                    <a:gd name="connsiteX1" fmla="*/ 711200 w 711200"/>
                                    <a:gd name="connsiteY1" fmla="*/ 0 h 838200"/>
                                    <a:gd name="connsiteX2" fmla="*/ 711200 w 711200"/>
                                    <a:gd name="connsiteY2" fmla="*/ 838200 h 838200"/>
                                    <a:gd name="connsiteX3" fmla="*/ 0 w 711200"/>
                                    <a:gd name="connsiteY3" fmla="*/ 838200 h 838200"/>
                                    <a:gd name="connsiteX4" fmla="*/ 0 w 711200"/>
                                    <a:gd name="connsiteY4" fmla="*/ 0 h 838200"/>
                                    <a:gd name="connsiteX0" fmla="*/ 0 w 1123950"/>
                                    <a:gd name="connsiteY0" fmla="*/ 0 h 882650"/>
                                    <a:gd name="connsiteX1" fmla="*/ 711200 w 1123950"/>
                                    <a:gd name="connsiteY1" fmla="*/ 0 h 882650"/>
                                    <a:gd name="connsiteX2" fmla="*/ 1123950 w 1123950"/>
                                    <a:gd name="connsiteY2" fmla="*/ 882650 h 882650"/>
                                    <a:gd name="connsiteX3" fmla="*/ 0 w 1123950"/>
                                    <a:gd name="connsiteY3" fmla="*/ 838200 h 882650"/>
                                    <a:gd name="connsiteX4" fmla="*/ 0 w 1123950"/>
                                    <a:gd name="connsiteY4" fmla="*/ 0 h 882650"/>
                                    <a:gd name="connsiteX0" fmla="*/ 0 w 1123950"/>
                                    <a:gd name="connsiteY0" fmla="*/ 38100 h 920750"/>
                                    <a:gd name="connsiteX1" fmla="*/ 1104900 w 1123950"/>
                                    <a:gd name="connsiteY1" fmla="*/ 0 h 920750"/>
                                    <a:gd name="connsiteX2" fmla="*/ 1123950 w 1123950"/>
                                    <a:gd name="connsiteY2" fmla="*/ 920750 h 920750"/>
                                    <a:gd name="connsiteX3" fmla="*/ 0 w 1123950"/>
                                    <a:gd name="connsiteY3" fmla="*/ 876300 h 920750"/>
                                    <a:gd name="connsiteX4" fmla="*/ 0 w 1123950"/>
                                    <a:gd name="connsiteY4" fmla="*/ 38100 h 920750"/>
                                    <a:gd name="connsiteX0" fmla="*/ 12700 w 1136650"/>
                                    <a:gd name="connsiteY0" fmla="*/ 38100 h 920750"/>
                                    <a:gd name="connsiteX1" fmla="*/ 1117600 w 1136650"/>
                                    <a:gd name="connsiteY1" fmla="*/ 0 h 920750"/>
                                    <a:gd name="connsiteX2" fmla="*/ 1136650 w 1136650"/>
                                    <a:gd name="connsiteY2" fmla="*/ 920750 h 920750"/>
                                    <a:gd name="connsiteX3" fmla="*/ 0 w 1136650"/>
                                    <a:gd name="connsiteY3" fmla="*/ 914400 h 920750"/>
                                    <a:gd name="connsiteX4" fmla="*/ 12700 w 1136650"/>
                                    <a:gd name="connsiteY4" fmla="*/ 38100 h 920750"/>
                                    <a:gd name="connsiteX0" fmla="*/ 0 w 1168400"/>
                                    <a:gd name="connsiteY0" fmla="*/ 0 h 984250"/>
                                    <a:gd name="connsiteX1" fmla="*/ 1149350 w 1168400"/>
                                    <a:gd name="connsiteY1" fmla="*/ 63500 h 984250"/>
                                    <a:gd name="connsiteX2" fmla="*/ 1168400 w 1168400"/>
                                    <a:gd name="connsiteY2" fmla="*/ 984250 h 984250"/>
                                    <a:gd name="connsiteX3" fmla="*/ 31750 w 1168400"/>
                                    <a:gd name="connsiteY3" fmla="*/ 977900 h 984250"/>
                                    <a:gd name="connsiteX4" fmla="*/ 0 w 1168400"/>
                                    <a:gd name="connsiteY4" fmla="*/ 0 h 984250"/>
                                    <a:gd name="connsiteX0" fmla="*/ 0 w 1270000"/>
                                    <a:gd name="connsiteY0" fmla="*/ 38100 h 1022350"/>
                                    <a:gd name="connsiteX1" fmla="*/ 1270000 w 1270000"/>
                                    <a:gd name="connsiteY1" fmla="*/ 0 h 1022350"/>
                                    <a:gd name="connsiteX2" fmla="*/ 1168400 w 1270000"/>
                                    <a:gd name="connsiteY2" fmla="*/ 1022350 h 1022350"/>
                                    <a:gd name="connsiteX3" fmla="*/ 31750 w 1270000"/>
                                    <a:gd name="connsiteY3" fmla="*/ 1016000 h 1022350"/>
                                    <a:gd name="connsiteX4" fmla="*/ 0 w 1270000"/>
                                    <a:gd name="connsiteY4" fmla="*/ 38100 h 1022350"/>
                                    <a:gd name="connsiteX0" fmla="*/ 0 w 1168400"/>
                                    <a:gd name="connsiteY0" fmla="*/ 38100 h 1022350"/>
                                    <a:gd name="connsiteX1" fmla="*/ 1155700 w 1168400"/>
                                    <a:gd name="connsiteY1" fmla="*/ 0 h 1022350"/>
                                    <a:gd name="connsiteX2" fmla="*/ 1168400 w 1168400"/>
                                    <a:gd name="connsiteY2" fmla="*/ 1022350 h 1022350"/>
                                    <a:gd name="connsiteX3" fmla="*/ 31750 w 1168400"/>
                                    <a:gd name="connsiteY3" fmla="*/ 1016000 h 1022350"/>
                                    <a:gd name="connsiteX4" fmla="*/ 0 w 1168400"/>
                                    <a:gd name="connsiteY4" fmla="*/ 38100 h 1022350"/>
                                    <a:gd name="connsiteX0" fmla="*/ 19050 w 1187450"/>
                                    <a:gd name="connsiteY0" fmla="*/ 38100 h 1022350"/>
                                    <a:gd name="connsiteX1" fmla="*/ 1174750 w 1187450"/>
                                    <a:gd name="connsiteY1" fmla="*/ 0 h 1022350"/>
                                    <a:gd name="connsiteX2" fmla="*/ 1187450 w 1187450"/>
                                    <a:gd name="connsiteY2" fmla="*/ 1022350 h 1022350"/>
                                    <a:gd name="connsiteX3" fmla="*/ 0 w 1187450"/>
                                    <a:gd name="connsiteY3" fmla="*/ 1003300 h 1022350"/>
                                    <a:gd name="connsiteX4" fmla="*/ 19050 w 1187450"/>
                                    <a:gd name="connsiteY4" fmla="*/ 38100 h 102235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187450" h="1022350">
                                      <a:moveTo>
                                        <a:pt x="19050" y="38100"/>
                                      </a:moveTo>
                                      <a:lnTo>
                                        <a:pt x="1174750" y="0"/>
                                      </a:lnTo>
                                      <a:lnTo>
                                        <a:pt x="1187450" y="1022350"/>
                                      </a:lnTo>
                                      <a:lnTo>
                                        <a:pt x="0" y="1003300"/>
                                      </a:lnTo>
                                      <a:lnTo>
                                        <a:pt x="19050" y="381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</wps:spPr>
                              <wps:txbx>
                                <w:txbxContent>
                                  <w:p w14:paraId="4C13DB59" w14:textId="4E0FFCA4" w:rsidR="004B4147" w:rsidRDefault="002E7888" w:rsidP="00890F1A">
                                    <w:pPr>
                                      <w:pStyle w:val="Log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24"/>
                                        <w:szCs w:val="24"/>
                                      </w:rPr>
                                      <w:drawing>
                                        <wp:inline distT="0" distB="0" distL="0" distR="0" wp14:anchorId="610D0201" wp14:editId="397DF50C">
                                          <wp:extent cx="1164590" cy="1239119"/>
                                          <wp:effectExtent l="57150" t="19050" r="54610" b="94615"/>
                                          <wp:docPr id="438" name="Picture 43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5" name="Picture 15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1244070" cy="132368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  <a:effectLst>
                                                    <a:outerShdw blurRad="50800" dist="38100" dir="5400000" algn="t" rotWithShape="0">
                                                      <a:prstClr val="black">
                                                        <a:alpha val="40000"/>
                                                      </a:prstClr>
                                                    </a:outerShdw>
                                                  </a:effectLst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" name="TextBox 6">
                                <a:extLst>
                                  <a:ext uri="{FF2B5EF4-FFF2-40B4-BE49-F238E27FC236}">
                                    <a16:creationId xmlns:a16="http://schemas.microsoft.com/office/drawing/2014/main" id="{0C7C2B32-1751-4453-8883-FB1ECD5C3D11}"/>
                                  </a:ext>
                                </a:extLst>
                              </wps:cNvPr>
                              <wps:cNvSpPr txBox="1"/>
                              <wps:spPr>
                                <a:xfrm>
                                  <a:off x="618769" y="-9415"/>
                                  <a:ext cx="533756" cy="733783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1DD4E57D" w14:textId="3E1DF2FA" w:rsidR="004B4147" w:rsidRDefault="004B4147" w:rsidP="00890F1A">
                                    <w:pPr>
                                      <w:pStyle w:val="Log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46E995" id="Group 130" o:spid="_x0000_s1026" alt="&quot;&quot;" style="width:109pt;height:80.5pt;mso-position-horizontal-relative:char;mso-position-vertical-relative:line" coordorigin="-2317,-1571" coordsize="13843,10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">
                      <v:shape id="TextBox 5" o:spid="_x0000_s1027" style="position:absolute;left:-2317;top:-1571;width:11873;height:10105;visibility:visible;mso-wrap-style:square;v-text-anchor:top" coordsize="1187450,10223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" adj="-11796480,,5400" path="m19050,38100l1174750,r12700,1022350l,1003300,19050,38100xe" filled="f" stroked="f">
                        <v:stroke joinstyle="miter"/>
                        <v:formulas/>
                        <v:path arrowok="t" o:connecttype="custom" o:connectlocs="19050,37663;1174750,0;1187450,1010618;0,991787;19050,37663" o:connectangles="0,0,0,0,0" textboxrect="0,0,1187450,1022350"/>
                        <v:textbox inset="0,0,0,0">
                          <w:txbxContent>
                            <w:p w14:paraId="4C13DB59" w14:textId="4E0FFCA4" w:rsidR="004B4147" w:rsidRDefault="002E7888" w:rsidP="00890F1A">
                              <w:pPr>
                                <w:pStyle w:val="Log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610D0201" wp14:editId="397DF50C">
                                    <wp:extent cx="1164590" cy="1239119"/>
                                    <wp:effectExtent l="57150" t="19050" r="54610" b="94615"/>
                                    <wp:docPr id="438" name="Picture 43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" name="Picture 15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244070" cy="13236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ffectLst>
                                              <a:outerShdw blurRad="50800" dist="38100" dir="5400000" algn="t" rotWithShape="0">
                                                <a:prstClr val="black">
                                                  <a:alpha val="40000"/>
                                                </a:prstClr>
                                              </a:outerShdw>
                                            </a:effec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Box 6" o:spid="_x0000_s1028" type="#_x0000_t202" style="position:absolute;left:6187;top:-94;width:5338;height:7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          <v:textbox inset="0,0,0,0">
                          <w:txbxContent>
                            <w:p w14:paraId="1DD4E57D" w14:textId="3E1DF2FA" w:rsidR="004B4147" w:rsidRDefault="004B4147" w:rsidP="00890F1A">
                              <w:pPr>
                                <w:pStyle w:val="Log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35" w:type="pct"/>
            <w:gridSpan w:val="5"/>
            <w:tcBorders>
              <w:bottom w:val="single" w:sz="4" w:space="0" w:color="FFFFFF" w:themeColor="background1"/>
            </w:tcBorders>
          </w:tcPr>
          <w:p w14:paraId="16FBAFB1" w14:textId="302E9B4A" w:rsidR="004B4147" w:rsidRPr="00220993" w:rsidRDefault="00F25DD5" w:rsidP="001715B6">
            <w:pPr>
              <w:pStyle w:val="Title"/>
              <w:tabs>
                <w:tab w:val="left" w:pos="3226"/>
              </w:tabs>
              <w:rPr>
                <w:color w:val="000000" w:themeColor="text1"/>
              </w:rPr>
            </w:pPr>
            <w:r w:rsidRPr="00220993">
              <w:rPr>
                <w:color w:val="000000" w:themeColor="text1"/>
              </w:rPr>
              <w:t>Nithin</w:t>
            </w:r>
            <w:r w:rsidR="001715B6" w:rsidRPr="00220993">
              <w:rPr>
                <w:color w:val="000000" w:themeColor="text1"/>
              </w:rPr>
              <w:tab/>
            </w:r>
          </w:p>
          <w:p w14:paraId="508FE820" w14:textId="2FCB7F66" w:rsidR="004B4147" w:rsidRPr="004B4147" w:rsidRDefault="00F25DD5" w:rsidP="00A21AF8">
            <w:pPr>
              <w:pStyle w:val="Subtitle"/>
            </w:pPr>
            <w:r w:rsidRPr="00220993">
              <w:rPr>
                <w:color w:val="000000" w:themeColor="text1"/>
              </w:rPr>
              <w:t>Nampalli</w:t>
            </w:r>
          </w:p>
        </w:tc>
      </w:tr>
      <w:tr w:rsidR="00AE5DA8" w:rsidRPr="004B4147" w14:paraId="58D19FD8" w14:textId="77777777" w:rsidTr="00152D01">
        <w:trPr>
          <w:trHeight w:val="286"/>
        </w:trPr>
        <w:tc>
          <w:tcPr>
            <w:tcW w:w="965" w:type="pct"/>
            <w:gridSpan w:val="2"/>
          </w:tcPr>
          <w:p w14:paraId="26C93A37" w14:textId="77777777" w:rsidR="00A21AF8" w:rsidRPr="004B4147" w:rsidRDefault="00A21AF8" w:rsidP="000161E1"/>
        </w:tc>
        <w:tc>
          <w:tcPr>
            <w:tcW w:w="4035" w:type="pct"/>
            <w:gridSpan w:val="5"/>
            <w:tcBorders>
              <w:top w:val="single" w:sz="4" w:space="0" w:color="FFFFFF" w:themeColor="background1"/>
            </w:tcBorders>
          </w:tcPr>
          <w:p w14:paraId="10CB0D80" w14:textId="5ACD4BF8" w:rsidR="00A21AF8" w:rsidRPr="00220993" w:rsidRDefault="007B6806" w:rsidP="00A21AF8">
            <w:pPr>
              <w:pStyle w:val="Jobtitle"/>
              <w:rPr>
                <w:bCs/>
                <w:color w:val="000000" w:themeColor="text1"/>
                <w:sz w:val="28"/>
                <w:szCs w:val="28"/>
              </w:rPr>
            </w:pPr>
            <w:r w:rsidRPr="00220993">
              <w:rPr>
                <w:rFonts w:asciiTheme="majorHAnsi" w:hAnsiTheme="majorHAnsi"/>
                <w:bCs/>
                <w:color w:val="000000" w:themeColor="text1"/>
                <w:spacing w:val="0"/>
                <w:sz w:val="28"/>
                <w:szCs w:val="28"/>
                <w14:textOutline w14:w="6731" w14:cap="flat" w14:cmpd="sng" w14:algn="ctr">
                  <w14:noFill/>
                  <w14:prstDash w14:val="solid"/>
                  <w14:round/>
                </w14:textOutline>
              </w:rPr>
              <w:t>SR.</w:t>
            </w:r>
            <w:r w:rsidR="00B31D35" w:rsidRPr="00220993">
              <w:rPr>
                <w:rFonts w:asciiTheme="majorHAnsi" w:hAnsiTheme="majorHAnsi"/>
                <w:bCs/>
                <w:color w:val="000000" w:themeColor="text1"/>
                <w:spacing w:val="0"/>
                <w:sz w:val="28"/>
                <w:szCs w:val="28"/>
                <w14:textOutline w14:w="6731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4344DB" w:rsidRPr="00220993">
              <w:rPr>
                <w:rFonts w:asciiTheme="majorHAnsi" w:hAnsiTheme="majorHAnsi"/>
                <w:bCs/>
                <w:color w:val="000000" w:themeColor="text1"/>
                <w:spacing w:val="0"/>
                <w:sz w:val="28"/>
                <w:szCs w:val="28"/>
                <w14:textOutline w14:w="6731" w14:cap="flat" w14:cmpd="sng" w14:algn="ctr">
                  <w14:noFill/>
                  <w14:prstDash w14:val="solid"/>
                  <w14:round/>
                </w14:textOutline>
              </w:rPr>
              <w:t>SOFTWARE DEVELOPMENT ENGINEER IN TEST</w:t>
            </w:r>
            <w:r w:rsidR="00026232">
              <w:rPr>
                <w:rFonts w:asciiTheme="majorHAnsi" w:hAnsiTheme="majorHAnsi"/>
                <w:bCs/>
                <w:color w:val="000000" w:themeColor="text1"/>
                <w:spacing w:val="0"/>
                <w:sz w:val="28"/>
                <w:szCs w:val="28"/>
                <w14:textOutline w14:w="6731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5C6309" w:rsidRPr="00220993">
              <w:rPr>
                <w:rFonts w:asciiTheme="majorHAnsi" w:hAnsiTheme="majorHAnsi"/>
                <w:bCs/>
                <w:color w:val="000000" w:themeColor="text1"/>
                <w:spacing w:val="0"/>
                <w:sz w:val="28"/>
                <w:szCs w:val="28"/>
                <w14:textOutline w14:w="6731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r w:rsidR="00026232">
              <w:rPr>
                <w:rFonts w:asciiTheme="majorHAnsi" w:hAnsiTheme="majorHAnsi"/>
                <w:bCs/>
                <w:color w:val="000000" w:themeColor="text1"/>
                <w:spacing w:val="0"/>
                <w:sz w:val="28"/>
                <w:szCs w:val="28"/>
                <w14:textOutline w14:w="6731" w14:cap="flat" w14:cmpd="sng" w14:algn="ctr">
                  <w14:noFill/>
                  <w14:prstDash w14:val="solid"/>
                  <w14:round/>
                </w14:textOutline>
              </w:rPr>
              <w:t xml:space="preserve">Sr. </w:t>
            </w:r>
            <w:r w:rsidR="005C6309" w:rsidRPr="00220993">
              <w:rPr>
                <w:rFonts w:asciiTheme="majorHAnsi" w:hAnsiTheme="majorHAnsi"/>
                <w:bCs/>
                <w:color w:val="000000" w:themeColor="text1"/>
                <w:spacing w:val="0"/>
                <w:sz w:val="28"/>
                <w:szCs w:val="28"/>
                <w14:textOutline w14:w="6731" w14:cap="flat" w14:cmpd="sng" w14:algn="ctr">
                  <w14:noFill/>
                  <w14:prstDash w14:val="solid"/>
                  <w14:round/>
                </w14:textOutline>
              </w:rPr>
              <w:t>SDET)</w:t>
            </w:r>
          </w:p>
        </w:tc>
      </w:tr>
      <w:tr w:rsidR="00152D01" w:rsidRPr="004B4147" w14:paraId="1DC6EFD1" w14:textId="77777777" w:rsidTr="00152D01">
        <w:trPr>
          <w:trHeight w:val="493"/>
        </w:trPr>
        <w:tc>
          <w:tcPr>
            <w:tcW w:w="1027" w:type="pct"/>
            <w:gridSpan w:val="3"/>
          </w:tcPr>
          <w:p w14:paraId="7CEE1215" w14:textId="77777777" w:rsidR="007772B1" w:rsidRPr="004B4147" w:rsidRDefault="007772B1" w:rsidP="00A21AF8"/>
        </w:tc>
        <w:tc>
          <w:tcPr>
            <w:tcW w:w="3973" w:type="pct"/>
            <w:gridSpan w:val="4"/>
          </w:tcPr>
          <w:p w14:paraId="5438B00E" w14:textId="77777777" w:rsidR="007772B1" w:rsidRDefault="007772B1" w:rsidP="00A21AF8">
            <w:pPr>
              <w:pStyle w:val="Jobtitle"/>
            </w:pPr>
          </w:p>
        </w:tc>
      </w:tr>
      <w:tr w:rsidR="00AE5DA8" w:rsidRPr="00997E86" w14:paraId="7A337436" w14:textId="77777777" w:rsidTr="00152D01">
        <w:trPr>
          <w:trHeight w:val="293"/>
        </w:trPr>
        <w:tc>
          <w:tcPr>
            <w:tcW w:w="271" w:type="pct"/>
            <w:vAlign w:val="center"/>
          </w:tcPr>
          <w:p w14:paraId="73EAD986" w14:textId="66806BF4" w:rsidR="00A661E2" w:rsidRPr="00997E86" w:rsidRDefault="00A661E2" w:rsidP="00EF66AD">
            <w:pPr>
              <w:pStyle w:val="Contact"/>
            </w:pPr>
            <w:r w:rsidRPr="00621B5C">
              <w:rPr>
                <w:noProof/>
              </w:rPr>
              <mc:AlternateContent>
                <mc:Choice Requires="wpg">
                  <w:drawing>
                    <wp:inline distT="0" distB="0" distL="0" distR="0" wp14:anchorId="67BA6341" wp14:editId="747E98DD">
                      <wp:extent cx="213066" cy="213066"/>
                      <wp:effectExtent l="0" t="0" r="0" b="0"/>
                      <wp:docPr id="1" name="Group 1" descr="Icon Skype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066" cy="213066"/>
                                <a:chOff x="515891" y="3223369"/>
                                <a:chExt cx="213066" cy="213066"/>
                              </a:xfrm>
                            </wpg:grpSpPr>
                            <wps:wsp>
                              <wps:cNvPr id="2" name="Rectangle 2">
                                <a:extLst>
                                  <a:ext uri="{C183D7F6-B498-43B3-948B-1728B52AA6E4}">
                                    <adec:decorative xmlns:adec="http://schemas.microsoft.com/office/drawing/2017/decorative" val="1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515891" y="3223369"/>
                                  <a:ext cx="213066" cy="21306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" name="Graphic 33" descr="Speech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54464" y="3261942"/>
                                  <a:ext cx="135920" cy="135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88A534" id="Group 1" o:spid="_x0000_s1026" alt="Icon Skype" style="width:16.8pt;height:16.8pt;mso-position-horizontal-relative:char;mso-position-vertical-relative:line" coordorigin="5158,32233" coordsize="2130,2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">
                      <v:rect id="Rectangle 2" o:spid="_x0000_s1027" alt="&quot;&quot;" style="position:absolute;left:5158;top:32233;width:2131;height:21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" fillcolor="#4e67c8 [3204]" stroked="f" strokeweight="1pt">
                        <o:lock v:ext="edit" aspectratio="t"/>
                      </v:re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Graphic 33" o:spid="_x0000_s1028" type="#_x0000_t75" alt="Speech" style="position:absolute;left:5544;top:32619;width:1359;height:1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">
                        <v:imagedata r:id="rId14" o:title="Speech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57" w:type="pct"/>
            <w:gridSpan w:val="3"/>
            <w:vAlign w:val="center"/>
          </w:tcPr>
          <w:p w14:paraId="13A7D727" w14:textId="292588D5" w:rsidR="00A661E2" w:rsidRPr="00B03ED5" w:rsidRDefault="00A661E2" w:rsidP="00EF66AD">
            <w:pPr>
              <w:pStyle w:val="Contact"/>
            </w:pPr>
            <w:r>
              <w:t>Venkat Sai Nithin Nampalli</w:t>
            </w:r>
          </w:p>
        </w:tc>
        <w:tc>
          <w:tcPr>
            <w:tcW w:w="5" w:type="pct"/>
          </w:tcPr>
          <w:p w14:paraId="28F5B52E" w14:textId="77777777" w:rsidR="00A661E2" w:rsidRPr="00997E86" w:rsidRDefault="00A661E2" w:rsidP="00A661E2"/>
        </w:tc>
        <w:tc>
          <w:tcPr>
            <w:tcW w:w="3467" w:type="pct"/>
            <w:gridSpan w:val="2"/>
            <w:vMerge w:val="restart"/>
          </w:tcPr>
          <w:p w14:paraId="75348085" w14:textId="36ED7D13" w:rsidR="00A661E2" w:rsidRPr="00997E86" w:rsidRDefault="00FF75F5" w:rsidP="007B6806">
            <w:pPr>
              <w:pStyle w:val="Heading1"/>
            </w:pPr>
            <w:r>
              <w:t xml:space="preserve">  </w:t>
            </w:r>
            <w:r w:rsidR="00C90F01">
              <w:t>PROFESSIONAL SUMMARY</w:t>
            </w:r>
          </w:p>
        </w:tc>
      </w:tr>
      <w:tr w:rsidR="00AE5DA8" w:rsidRPr="00997E86" w14:paraId="2FD1F699" w14:textId="77777777" w:rsidTr="00152D01">
        <w:trPr>
          <w:trHeight w:val="286"/>
        </w:trPr>
        <w:tc>
          <w:tcPr>
            <w:tcW w:w="271" w:type="pct"/>
            <w:vAlign w:val="center"/>
          </w:tcPr>
          <w:p w14:paraId="22FE2C3D" w14:textId="1712A196" w:rsidR="00A661E2" w:rsidRPr="00621B5C" w:rsidRDefault="00A661E2" w:rsidP="00EF66AD">
            <w:pPr>
              <w:pStyle w:val="Contact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0CDAA98" wp14:editId="2D165E6A">
                      <wp:extent cx="213066" cy="213066"/>
                      <wp:effectExtent l="0" t="0" r="0" b="0"/>
                      <wp:docPr id="131" name="Group 131" descr="Icon Phone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066" cy="213066"/>
                                <a:chOff x="515891" y="2129521"/>
                                <a:chExt cx="213066" cy="213066"/>
                              </a:xfrm>
                            </wpg:grpSpPr>
                            <wps:wsp>
                              <wps:cNvPr id="132" name="Rectangle 132">
                                <a:extLst>
                                  <a:ext uri="{C183D7F6-B498-43B3-948B-1728B52AA6E4}">
                                    <adec:decorative xmlns:adec="http://schemas.microsoft.com/office/drawing/2017/decorative" val="1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515891" y="2129521"/>
                                  <a:ext cx="213066" cy="21306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33" name="Graphic 28" descr="Icon Pho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77008" y="2190638"/>
                                  <a:ext cx="90832" cy="908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95329B" id="Group 131" o:spid="_x0000_s1026" alt="Icon Phone" style="width:16.8pt;height:16.8pt;mso-position-horizontal-relative:char;mso-position-vertical-relative:line" coordorigin="5158,21295" coordsize="2130,2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">
                      <v:rect id="Rectangle 132" o:spid="_x0000_s1027" alt="&quot;&quot;" style="position:absolute;left:5158;top:21295;width:2131;height:21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" fillcolor="#4e67c8 [3204]" stroked="f" strokeweight="1pt">
                        <o:lock v:ext="edit" aspectratio="t"/>
                      </v:rect>
                      <v:shape id="Graphic 28" o:spid="_x0000_s1028" type="#_x0000_t75" alt="Icon Phone" style="position:absolute;left:5770;top:21906;width:908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">
                        <v:imagedata r:id="rId17" o:title="Icon Phone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57" w:type="pct"/>
            <w:gridSpan w:val="3"/>
            <w:vAlign w:val="center"/>
          </w:tcPr>
          <w:p w14:paraId="0BF3D3F0" w14:textId="41ADC16E" w:rsidR="00A661E2" w:rsidRPr="00B03ED5" w:rsidRDefault="00A661E2" w:rsidP="00EF66AD">
            <w:pPr>
              <w:pStyle w:val="Contact"/>
            </w:pPr>
            <w:r>
              <w:t>+447466908790</w:t>
            </w:r>
          </w:p>
        </w:tc>
        <w:tc>
          <w:tcPr>
            <w:tcW w:w="5" w:type="pct"/>
          </w:tcPr>
          <w:p w14:paraId="2416655F" w14:textId="77777777" w:rsidR="00A661E2" w:rsidRPr="00997E86" w:rsidRDefault="00A661E2" w:rsidP="00A661E2"/>
        </w:tc>
        <w:tc>
          <w:tcPr>
            <w:tcW w:w="3467" w:type="pct"/>
            <w:gridSpan w:val="2"/>
            <w:vMerge/>
          </w:tcPr>
          <w:p w14:paraId="0A3BB66C" w14:textId="77777777" w:rsidR="00A661E2" w:rsidRPr="00997E86" w:rsidRDefault="00A661E2" w:rsidP="00A661E2"/>
        </w:tc>
      </w:tr>
      <w:tr w:rsidR="00AE5DA8" w:rsidRPr="00CD2FD2" w14:paraId="7685A52A" w14:textId="77777777" w:rsidTr="00152D01">
        <w:trPr>
          <w:trHeight w:val="294"/>
        </w:trPr>
        <w:tc>
          <w:tcPr>
            <w:tcW w:w="271" w:type="pct"/>
            <w:vAlign w:val="center"/>
          </w:tcPr>
          <w:p w14:paraId="24EE0940" w14:textId="27E20E11" w:rsidR="00A661E2" w:rsidRPr="00621B5C" w:rsidRDefault="00A661E2" w:rsidP="00EF66AD">
            <w:pPr>
              <w:pStyle w:val="Contact"/>
            </w:pPr>
            <w:r w:rsidRPr="00621B5C">
              <w:rPr>
                <w:noProof/>
              </w:rPr>
              <mc:AlternateContent>
                <mc:Choice Requires="wpg">
                  <w:drawing>
                    <wp:inline distT="0" distB="0" distL="0" distR="0" wp14:anchorId="264279B2" wp14:editId="5F435B22">
                      <wp:extent cx="213066" cy="213066"/>
                      <wp:effectExtent l="0" t="0" r="0" b="0"/>
                      <wp:docPr id="137" name="Group 137" descr="Icon Email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066" cy="213066"/>
                                <a:chOff x="515891" y="2402983"/>
                                <a:chExt cx="213066" cy="213066"/>
                              </a:xfrm>
                            </wpg:grpSpPr>
                            <wps:wsp>
                              <wps:cNvPr id="138" name="Rectangle 138">
                                <a:extLst>
                                  <a:ext uri="{C183D7F6-B498-43B3-948B-1728B52AA6E4}">
                                    <adec:decorative xmlns:adec="http://schemas.microsoft.com/office/drawing/2017/decorative" val="1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515891" y="2402983"/>
                                  <a:ext cx="213066" cy="21306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39" name="Graphic 30" descr="Icon Email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71761" y="2472564"/>
                                  <a:ext cx="97024" cy="7484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CE9356" id="Group 137" o:spid="_x0000_s1026" alt="Icon Email" style="width:16.8pt;height:16.8pt;mso-position-horizontal-relative:char;mso-position-vertical-relative:line" coordorigin="5158,24029" coordsize="2130,2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">
                      <v:rect id="Rectangle 138" o:spid="_x0000_s1027" alt="&quot;&quot;" style="position:absolute;left:5158;top:24029;width:2131;height:21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" fillcolor="#4e67c8 [3204]" stroked="f" strokeweight="1pt">
                        <o:lock v:ext="edit" aspectratio="t"/>
                      </v:rect>
                      <v:shape id="Graphic 30" o:spid="_x0000_s1028" type="#_x0000_t75" alt="Icon Email" style="position:absolute;left:5717;top:24725;width:970;height: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">
                        <v:imagedata r:id="rId20" o:title="Icon Email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57" w:type="pct"/>
            <w:gridSpan w:val="3"/>
            <w:vAlign w:val="center"/>
          </w:tcPr>
          <w:p w14:paraId="5AE5A288" w14:textId="6CB1BEB4" w:rsidR="00A661E2" w:rsidRPr="00B03ED5" w:rsidRDefault="008F3AD5" w:rsidP="00EF66AD">
            <w:pPr>
              <w:pStyle w:val="Contact"/>
            </w:pPr>
            <w:hyperlink r:id="rId21" w:history="1">
              <w:r w:rsidR="00A661E2" w:rsidRPr="00E77FF1">
                <w:rPr>
                  <w:rStyle w:val="Hyperlink"/>
                </w:rPr>
                <w:t>Nithin.nampalli@gmail.com</w:t>
              </w:r>
            </w:hyperlink>
          </w:p>
        </w:tc>
        <w:tc>
          <w:tcPr>
            <w:tcW w:w="5" w:type="pct"/>
          </w:tcPr>
          <w:p w14:paraId="369923C8" w14:textId="77777777" w:rsidR="00A661E2" w:rsidRPr="00997E86" w:rsidRDefault="00A661E2" w:rsidP="00A661E2"/>
        </w:tc>
        <w:tc>
          <w:tcPr>
            <w:tcW w:w="3" w:type="pct"/>
            <w:vMerge w:val="restart"/>
            <w:tcBorders>
              <w:bottom w:val="single" w:sz="4" w:space="0" w:color="D9D9D9" w:themeColor="background1" w:themeShade="D9"/>
            </w:tcBorders>
          </w:tcPr>
          <w:p w14:paraId="2BFE8A79" w14:textId="6EC352E2" w:rsidR="00A661E2" w:rsidRPr="00997E86" w:rsidRDefault="00A661E2" w:rsidP="00A661E2">
            <w:pPr>
              <w:pStyle w:val="Introduction"/>
            </w:pPr>
          </w:p>
        </w:tc>
        <w:tc>
          <w:tcPr>
            <w:tcW w:w="3464" w:type="pct"/>
            <w:vMerge w:val="restart"/>
            <w:tcBorders>
              <w:bottom w:val="single" w:sz="4" w:space="0" w:color="D9D9D9" w:themeColor="background1" w:themeShade="D9"/>
            </w:tcBorders>
          </w:tcPr>
          <w:p w14:paraId="6B395578" w14:textId="77777777" w:rsidR="00F752F8" w:rsidRPr="00B2313D" w:rsidRDefault="00F752F8" w:rsidP="007D5C51">
            <w:pPr>
              <w:pStyle w:val="ListBullet"/>
              <w:numPr>
                <w:ilvl w:val="0"/>
                <w:numId w:val="0"/>
              </w:numPr>
              <w:ind w:left="283"/>
            </w:pPr>
            <w:r w:rsidRPr="00B2313D">
              <w:t>Over 8 years of experience as a Sr. SDET / Senior Test Automation Engineer, designing and developing automation frameworks and test beds.</w:t>
            </w:r>
          </w:p>
          <w:p w14:paraId="1190CF63" w14:textId="023309E2" w:rsidR="00F752F8" w:rsidRPr="00B2313D" w:rsidRDefault="00F752F8" w:rsidP="007D5C51">
            <w:pPr>
              <w:pStyle w:val="ListBullet"/>
              <w:ind w:left="715"/>
            </w:pPr>
            <w:r w:rsidRPr="00B2313D">
              <w:t>Experience</w:t>
            </w:r>
            <w:r w:rsidR="0013771C">
              <w:t>d</w:t>
            </w:r>
            <w:r w:rsidRPr="00B2313D">
              <w:t xml:space="preserve"> in various automation tools like Selenium, Cypress, WebDriverIo, SoapUi, Postman, BDD(Cucumber/SpecFlow), Karate, UFT/QTP, and WorkSoft Certify etc. </w:t>
            </w:r>
          </w:p>
          <w:p w14:paraId="7B70C6ED" w14:textId="178CA223" w:rsidR="00F752F8" w:rsidRPr="00B2313D" w:rsidRDefault="00283A45" w:rsidP="007D5C51">
            <w:pPr>
              <w:pStyle w:val="ListBullet"/>
              <w:ind w:left="715"/>
            </w:pPr>
            <w:r w:rsidRPr="00E17734">
              <w:t>E</w:t>
            </w:r>
            <w:r>
              <w:t xml:space="preserve">xpertise </w:t>
            </w:r>
            <w:r w:rsidR="00F752F8" w:rsidRPr="00B2313D">
              <w:t xml:space="preserve">in Selenium using Java/C#/JavaScript and designed and developed multiple frameworks </w:t>
            </w:r>
            <w:r w:rsidR="00F752F8">
              <w:t>for</w:t>
            </w:r>
            <w:r w:rsidR="00F752F8" w:rsidRPr="00B2313D">
              <w:t xml:space="preserve"> </w:t>
            </w:r>
            <w:r w:rsidR="00F752F8">
              <w:t>various</w:t>
            </w:r>
            <w:r w:rsidR="00F752F8" w:rsidRPr="00B2313D">
              <w:t xml:space="preserve"> </w:t>
            </w:r>
            <w:r w:rsidR="00F752F8">
              <w:t xml:space="preserve">web, RESTful and Microservice </w:t>
            </w:r>
            <w:r w:rsidR="00F752F8" w:rsidRPr="00B2313D">
              <w:t xml:space="preserve">applications. </w:t>
            </w:r>
          </w:p>
          <w:p w14:paraId="308C7A9E" w14:textId="3240A4D6" w:rsidR="00F752F8" w:rsidRPr="008919FF" w:rsidRDefault="00F752F8" w:rsidP="007D5C51">
            <w:pPr>
              <w:pStyle w:val="ListBullet"/>
              <w:ind w:left="715"/>
              <w:rPr>
                <w:rFonts w:asciiTheme="majorHAnsi" w:hAnsiTheme="majorHAnsi"/>
                <w:sz w:val="16"/>
                <w:szCs w:val="16"/>
              </w:rPr>
            </w:pPr>
            <w:r w:rsidRPr="00B2313D">
              <w:t>Experience in Agile methodology and Automation within Agile Sprints and Experience</w:t>
            </w:r>
            <w:r w:rsidR="00B70776">
              <w:t>d</w:t>
            </w:r>
            <w:r w:rsidRPr="00B2313D">
              <w:t xml:space="preserve"> in DevOps practices and tools using Azure DevOps, Jenkins, and TeamCity and Docker</w:t>
            </w:r>
            <w:r>
              <w:t>.</w:t>
            </w:r>
            <w:r w:rsidRPr="00B2313D">
              <w:t xml:space="preserve"> </w:t>
            </w:r>
          </w:p>
          <w:p w14:paraId="710A0C10" w14:textId="77A9887B" w:rsidR="008919FF" w:rsidRDefault="00E17734" w:rsidP="007D5C51">
            <w:pPr>
              <w:pStyle w:val="ListBullet"/>
              <w:ind w:left="715"/>
              <w:rPr>
                <w:rFonts w:asciiTheme="majorHAnsi" w:hAnsiTheme="majorHAnsi"/>
                <w:sz w:val="16"/>
                <w:szCs w:val="16"/>
              </w:rPr>
            </w:pPr>
            <w:r w:rsidRPr="00E17734">
              <w:t>E</w:t>
            </w:r>
            <w:r>
              <w:t>xpertise in BDD framework using Cucumber/SpecFlow and automated various applications.</w:t>
            </w:r>
          </w:p>
          <w:p w14:paraId="1D8C059F" w14:textId="52E1C55F" w:rsidR="00B70776" w:rsidRPr="00B70776" w:rsidRDefault="00B70776" w:rsidP="007D5C51">
            <w:pPr>
              <w:pStyle w:val="ListBullet"/>
              <w:ind w:left="715"/>
              <w:rPr>
                <w:rFonts w:asciiTheme="majorHAnsi" w:hAnsiTheme="majorHAnsi"/>
                <w:sz w:val="16"/>
                <w:szCs w:val="16"/>
              </w:rPr>
            </w:pPr>
            <w:r>
              <w:t>Experience</w:t>
            </w:r>
            <w:r w:rsidR="00001E6E">
              <w:t>d</w:t>
            </w:r>
            <w:r>
              <w:t xml:space="preserve"> in automating different applications like Web, </w:t>
            </w:r>
            <w:r w:rsidR="00B109EE">
              <w:t>RESTful, Microservices</w:t>
            </w:r>
            <w:r>
              <w:t xml:space="preserve"> </w:t>
            </w:r>
            <w:r w:rsidR="00987B36">
              <w:t>&amp; Mobile</w:t>
            </w:r>
            <w:r>
              <w:t xml:space="preserve">. </w:t>
            </w:r>
          </w:p>
          <w:p w14:paraId="1A668CE1" w14:textId="3C5B10A1" w:rsidR="008919FF" w:rsidRPr="00E5541A" w:rsidRDefault="00E3051D" w:rsidP="007D5C51">
            <w:pPr>
              <w:pStyle w:val="ListBullet"/>
              <w:ind w:left="715"/>
            </w:pPr>
            <w:r>
              <w:t>Worked for clients</w:t>
            </w:r>
            <w:r w:rsidR="00731F50" w:rsidRPr="00E5541A">
              <w:t xml:space="preserve"> like O2, Cigna, </w:t>
            </w:r>
            <w:r w:rsidR="001905F9">
              <w:t xml:space="preserve">Microsoft, </w:t>
            </w:r>
            <w:r w:rsidR="00731F50" w:rsidRPr="00E5541A">
              <w:t>Arrow</w:t>
            </w:r>
            <w:r w:rsidR="003E38E5">
              <w:t xml:space="preserve"> </w:t>
            </w:r>
            <w:r w:rsidR="007A15D4">
              <w:t>Inc</w:t>
            </w:r>
            <w:r w:rsidR="00731F50" w:rsidRPr="00E5541A">
              <w:t>, Volvo Cars, DocuSign and ASOS</w:t>
            </w:r>
            <w:r w:rsidR="00A0113B">
              <w:t xml:space="preserve"> etc</w:t>
            </w:r>
            <w:r w:rsidR="00731F50" w:rsidRPr="00E5541A">
              <w:t>.</w:t>
            </w:r>
          </w:p>
          <w:p w14:paraId="5F12FD20" w14:textId="0043991A" w:rsidR="00A661E2" w:rsidRPr="00CD2FD2" w:rsidRDefault="00A661E2" w:rsidP="00A661E2">
            <w:pPr>
              <w:rPr>
                <w:lang w:val="it-IT"/>
              </w:rPr>
            </w:pPr>
          </w:p>
        </w:tc>
      </w:tr>
      <w:tr w:rsidR="00AE5DA8" w:rsidRPr="00997E86" w14:paraId="0371530C" w14:textId="77777777" w:rsidTr="00152D01">
        <w:trPr>
          <w:trHeight w:val="293"/>
        </w:trPr>
        <w:tc>
          <w:tcPr>
            <w:tcW w:w="271" w:type="pct"/>
            <w:vAlign w:val="center"/>
          </w:tcPr>
          <w:p w14:paraId="001E35B9" w14:textId="26519A9C" w:rsidR="00A661E2" w:rsidRPr="00621B5C" w:rsidRDefault="00A661E2" w:rsidP="00EF66AD">
            <w:pPr>
              <w:pStyle w:val="Contact"/>
            </w:pPr>
            <w:r w:rsidRPr="00621B5C">
              <w:rPr>
                <w:noProof/>
              </w:rPr>
              <mc:AlternateContent>
                <mc:Choice Requires="wpg">
                  <w:drawing>
                    <wp:inline distT="0" distB="0" distL="0" distR="0" wp14:anchorId="23A51FDA" wp14:editId="10C3A51F">
                      <wp:extent cx="213066" cy="213066"/>
                      <wp:effectExtent l="0" t="0" r="0" b="0"/>
                      <wp:docPr id="140" name="Group 140" descr="Icon Locati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066" cy="213066"/>
                                <a:chOff x="515891" y="2676445"/>
                                <a:chExt cx="213066" cy="213066"/>
                              </a:xfrm>
                            </wpg:grpSpPr>
                            <wps:wsp>
                              <wps:cNvPr id="141" name="Rectangle 141">
                                <a:extLst>
                                  <a:ext uri="{C183D7F6-B498-43B3-948B-1728B52AA6E4}">
                                    <adec:decorative xmlns:adec="http://schemas.microsoft.com/office/drawing/2017/decorative" val="1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515891" y="2676445"/>
                                  <a:ext cx="213066" cy="21306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42" name="Graphic 29" descr="Icon Locati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2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83197" y="2724555"/>
                                  <a:ext cx="78455" cy="11684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8BE881" id="Group 140" o:spid="_x0000_s1026" alt="Icon Location" style="width:16.8pt;height:16.8pt;mso-position-horizontal-relative:char;mso-position-vertical-relative:line" coordorigin="5158,26764" coordsize="2130,2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">
                      <v:rect id="Rectangle 141" o:spid="_x0000_s1027" alt="&quot;&quot;" style="position:absolute;left:5158;top:26764;width:2131;height:21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" fillcolor="#4e67c8 [3204]" stroked="f" strokeweight="1pt">
                        <o:lock v:ext="edit" aspectratio="t"/>
                      </v:rect>
                      <v:shape id="Graphic 29" o:spid="_x0000_s1028" type="#_x0000_t75" alt="Icon Location" style="position:absolute;left:5831;top:27245;width:785;height:1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">
                        <v:imagedata r:id="rId24" o:title="Icon Locati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57" w:type="pct"/>
            <w:gridSpan w:val="3"/>
            <w:vAlign w:val="center"/>
          </w:tcPr>
          <w:p w14:paraId="21FF9841" w14:textId="20A1BBA2" w:rsidR="00A661E2" w:rsidRPr="00B03ED5" w:rsidRDefault="00C301B3" w:rsidP="00EF66AD">
            <w:pPr>
              <w:pStyle w:val="Contact"/>
            </w:pPr>
            <w:r>
              <w:t xml:space="preserve">Wembley, </w:t>
            </w:r>
            <w:r w:rsidR="00A661E2">
              <w:t>London, UK</w:t>
            </w:r>
          </w:p>
        </w:tc>
        <w:tc>
          <w:tcPr>
            <w:tcW w:w="5" w:type="pct"/>
          </w:tcPr>
          <w:p w14:paraId="6580C93C" w14:textId="77777777" w:rsidR="00A661E2" w:rsidRPr="00997E86" w:rsidRDefault="00A661E2" w:rsidP="00A661E2"/>
        </w:tc>
        <w:tc>
          <w:tcPr>
            <w:tcW w:w="3" w:type="pct"/>
            <w:vMerge/>
            <w:tcBorders>
              <w:bottom w:val="single" w:sz="4" w:space="0" w:color="D9D9D9" w:themeColor="background1" w:themeShade="D9"/>
            </w:tcBorders>
          </w:tcPr>
          <w:p w14:paraId="18B4DFEF" w14:textId="77777777" w:rsidR="00A661E2" w:rsidRPr="00997E86" w:rsidRDefault="00A661E2" w:rsidP="00A661E2"/>
        </w:tc>
        <w:tc>
          <w:tcPr>
            <w:tcW w:w="3464" w:type="pct"/>
            <w:vMerge/>
            <w:tcBorders>
              <w:bottom w:val="single" w:sz="4" w:space="0" w:color="D9D9D9" w:themeColor="background1" w:themeShade="D9"/>
            </w:tcBorders>
          </w:tcPr>
          <w:p w14:paraId="6DFFA532" w14:textId="77777777" w:rsidR="00A661E2" w:rsidRPr="00997E86" w:rsidRDefault="00A661E2" w:rsidP="00A661E2"/>
        </w:tc>
      </w:tr>
      <w:tr w:rsidR="00AE5DA8" w:rsidRPr="00997E86" w14:paraId="7BFBD0F2" w14:textId="77777777" w:rsidTr="00152D01">
        <w:trPr>
          <w:trHeight w:val="286"/>
        </w:trPr>
        <w:tc>
          <w:tcPr>
            <w:tcW w:w="271" w:type="pct"/>
            <w:vAlign w:val="center"/>
          </w:tcPr>
          <w:p w14:paraId="2D8BABC8" w14:textId="627E3317" w:rsidR="00A661E2" w:rsidRPr="00621B5C" w:rsidRDefault="00A661E2" w:rsidP="00EF66AD">
            <w:pPr>
              <w:pStyle w:val="Contact"/>
            </w:pPr>
            <w:r w:rsidRPr="00621B5C">
              <w:rPr>
                <w:noProof/>
              </w:rPr>
              <mc:AlternateContent>
                <mc:Choice Requires="wpg">
                  <w:drawing>
                    <wp:inline distT="0" distB="0" distL="0" distR="0" wp14:anchorId="1E7AF6F0" wp14:editId="6E601925">
                      <wp:extent cx="213066" cy="213066"/>
                      <wp:effectExtent l="0" t="0" r="0" b="0"/>
                      <wp:docPr id="143" name="Group 143" descr="Icon LinkedI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066" cy="213066"/>
                                <a:chOff x="515891" y="2949907"/>
                                <a:chExt cx="213066" cy="213066"/>
                              </a:xfrm>
                            </wpg:grpSpPr>
                            <wps:wsp>
                              <wps:cNvPr id="144" name="Rectangle 144">
                                <a:extLst>
                                  <a:ext uri="{C183D7F6-B498-43B3-948B-1728B52AA6E4}">
                                    <adec:decorative xmlns:adec="http://schemas.microsoft.com/office/drawing/2017/decorative" val="1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515891" y="2949907"/>
                                  <a:ext cx="213066" cy="21306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45" name="Graphic 34" descr="Call center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2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54464" y="2988480"/>
                                  <a:ext cx="135920" cy="135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5AEF4A" id="Group 143" o:spid="_x0000_s1026" alt="Icon LinkedIn" style="width:16.8pt;height:16.8pt;mso-position-horizontal-relative:char;mso-position-vertical-relative:line" coordorigin="5158,29499" coordsize="2130,2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">
                      <v:rect id="Rectangle 144" o:spid="_x0000_s1027" alt="&quot;&quot;" style="position:absolute;left:5158;top:29499;width:2131;height:21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" fillcolor="#4e67c8 [3204]" stroked="f" strokeweight="1pt">
                        <o:lock v:ext="edit" aspectratio="t"/>
                      </v:rect>
                      <v:shape id="Graphic 34" o:spid="_x0000_s1028" type="#_x0000_t75" alt="Call center" style="position:absolute;left:5544;top:29884;width:1359;height:1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">
                        <v:imagedata r:id="rId27" o:title="Call center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57" w:type="pct"/>
            <w:gridSpan w:val="3"/>
            <w:vAlign w:val="center"/>
          </w:tcPr>
          <w:p w14:paraId="6249E8E0" w14:textId="72F9DC72" w:rsidR="00A661E2" w:rsidRPr="00B03ED5" w:rsidRDefault="008F3AD5" w:rsidP="00EF66AD">
            <w:pPr>
              <w:pStyle w:val="Contact"/>
            </w:pPr>
            <w:hyperlink r:id="rId28" w:history="1">
              <w:r w:rsidR="00A661E2" w:rsidRPr="00DD628C">
                <w:rPr>
                  <w:rStyle w:val="Hyperlink"/>
                </w:rPr>
                <w:t>LinkedIn</w:t>
              </w:r>
            </w:hyperlink>
          </w:p>
        </w:tc>
        <w:tc>
          <w:tcPr>
            <w:tcW w:w="5" w:type="pct"/>
          </w:tcPr>
          <w:p w14:paraId="4877D5AE" w14:textId="77777777" w:rsidR="00A661E2" w:rsidRPr="00997E86" w:rsidRDefault="00A661E2" w:rsidP="00A661E2"/>
        </w:tc>
        <w:tc>
          <w:tcPr>
            <w:tcW w:w="3" w:type="pct"/>
            <w:vMerge/>
            <w:tcBorders>
              <w:bottom w:val="single" w:sz="4" w:space="0" w:color="D9D9D9" w:themeColor="background1" w:themeShade="D9"/>
            </w:tcBorders>
          </w:tcPr>
          <w:p w14:paraId="384D5B2A" w14:textId="77777777" w:rsidR="00A661E2" w:rsidRPr="00997E86" w:rsidRDefault="00A661E2" w:rsidP="00A661E2"/>
        </w:tc>
        <w:tc>
          <w:tcPr>
            <w:tcW w:w="3464" w:type="pct"/>
            <w:vMerge/>
            <w:tcBorders>
              <w:bottom w:val="single" w:sz="4" w:space="0" w:color="D9D9D9" w:themeColor="background1" w:themeShade="D9"/>
            </w:tcBorders>
          </w:tcPr>
          <w:p w14:paraId="0AAF23C4" w14:textId="77777777" w:rsidR="00A661E2" w:rsidRPr="00997E86" w:rsidRDefault="00A661E2" w:rsidP="00A661E2"/>
        </w:tc>
      </w:tr>
      <w:tr w:rsidR="00AE5DA8" w:rsidRPr="00997E86" w14:paraId="742AC096" w14:textId="77777777" w:rsidTr="00152D01">
        <w:trPr>
          <w:trHeight w:val="286"/>
        </w:trPr>
        <w:tc>
          <w:tcPr>
            <w:tcW w:w="271" w:type="pct"/>
            <w:vAlign w:val="center"/>
          </w:tcPr>
          <w:p w14:paraId="068BBD58" w14:textId="49409065" w:rsidR="00A661E2" w:rsidRPr="00621B5C" w:rsidRDefault="00A661E2" w:rsidP="00EF66AD">
            <w:pPr>
              <w:pStyle w:val="Contact"/>
            </w:pPr>
            <w:r w:rsidRPr="00621B5C">
              <w:rPr>
                <w:noProof/>
              </w:rPr>
              <mc:AlternateContent>
                <mc:Choice Requires="wpg">
                  <w:drawing>
                    <wp:inline distT="0" distB="0" distL="0" distR="0" wp14:anchorId="4CF03C0C" wp14:editId="373C6B88">
                      <wp:extent cx="213066" cy="213066"/>
                      <wp:effectExtent l="0" t="0" r="0" b="0"/>
                      <wp:docPr id="150" name="Group 150" descr="Icon Website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066" cy="213066"/>
                                <a:chOff x="515891" y="3496832"/>
                                <a:chExt cx="213066" cy="213066"/>
                              </a:xfrm>
                            </wpg:grpSpPr>
                            <wps:wsp>
                              <wps:cNvPr id="151" name="Rectangle 151">
                                <a:extLst>
                                  <a:ext uri="{C183D7F6-B498-43B3-948B-1728B52AA6E4}">
                                    <adec:decorative xmlns:adec="http://schemas.microsoft.com/office/drawing/2017/decorative" val="1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515891" y="3496832"/>
                                  <a:ext cx="213066" cy="21306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52" name="Graphic 31" descr="Link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3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40193" y="3521134"/>
                                  <a:ext cx="164463" cy="1644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ADF709" id="Group 150" o:spid="_x0000_s1026" alt="Icon Website" style="width:16.8pt;height:16.8pt;mso-position-horizontal-relative:char;mso-position-vertical-relative:line" coordorigin="5158,34968" coordsize="2130,2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">
                      <v:rect id="Rectangle 151" o:spid="_x0000_s1027" alt="&quot;&quot;" style="position:absolute;left:5158;top:34968;width:2131;height:21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" fillcolor="#4e67c8 [3204]" stroked="f" strokeweight="1pt">
                        <o:lock v:ext="edit" aspectratio="t"/>
                      </v:rect>
                      <v:shape id="Graphic 31" o:spid="_x0000_s1028" type="#_x0000_t75" alt="Link" style="position:absolute;left:5401;top:35211;width:1645;height:1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">
                        <v:imagedata r:id="rId31" o:title="Link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57" w:type="pct"/>
            <w:gridSpan w:val="3"/>
            <w:vAlign w:val="center"/>
          </w:tcPr>
          <w:p w14:paraId="39EB7BF6" w14:textId="312C0DA6" w:rsidR="00A661E2" w:rsidRPr="00B03ED5" w:rsidRDefault="008F3AD5" w:rsidP="00EF66AD">
            <w:pPr>
              <w:pStyle w:val="Contact"/>
            </w:pPr>
            <w:hyperlink r:id="rId32" w:history="1">
              <w:r w:rsidR="00A661E2" w:rsidRPr="00DD628C">
                <w:rPr>
                  <w:rStyle w:val="Hyperlink"/>
                </w:rPr>
                <w:t>Portfolio</w:t>
              </w:r>
            </w:hyperlink>
          </w:p>
        </w:tc>
        <w:tc>
          <w:tcPr>
            <w:tcW w:w="5" w:type="pct"/>
          </w:tcPr>
          <w:p w14:paraId="19FF5F8A" w14:textId="77777777" w:rsidR="00A661E2" w:rsidRPr="00997E86" w:rsidRDefault="00A661E2" w:rsidP="00A661E2"/>
        </w:tc>
        <w:tc>
          <w:tcPr>
            <w:tcW w:w="3" w:type="pct"/>
            <w:vMerge/>
            <w:tcBorders>
              <w:bottom w:val="single" w:sz="4" w:space="0" w:color="D9D9D9" w:themeColor="background1" w:themeShade="D9"/>
            </w:tcBorders>
          </w:tcPr>
          <w:p w14:paraId="7500FC6F" w14:textId="77777777" w:rsidR="00A661E2" w:rsidRPr="00997E86" w:rsidRDefault="00A661E2" w:rsidP="00A661E2"/>
        </w:tc>
        <w:tc>
          <w:tcPr>
            <w:tcW w:w="3464" w:type="pct"/>
            <w:vMerge/>
            <w:tcBorders>
              <w:bottom w:val="single" w:sz="4" w:space="0" w:color="D9D9D9" w:themeColor="background1" w:themeShade="D9"/>
            </w:tcBorders>
          </w:tcPr>
          <w:p w14:paraId="41E11D38" w14:textId="77777777" w:rsidR="00A661E2" w:rsidRPr="00997E86" w:rsidRDefault="00A661E2" w:rsidP="00A661E2"/>
        </w:tc>
      </w:tr>
      <w:tr w:rsidR="00152D01" w:rsidRPr="00997E86" w14:paraId="47A08028" w14:textId="77777777" w:rsidTr="00B154D8">
        <w:trPr>
          <w:trHeight w:val="965"/>
        </w:trPr>
        <w:tc>
          <w:tcPr>
            <w:tcW w:w="1528" w:type="pct"/>
            <w:gridSpan w:val="4"/>
          </w:tcPr>
          <w:p w14:paraId="272B3321" w14:textId="73B8EAC6" w:rsidR="00CD2FD2" w:rsidRPr="00997E86" w:rsidRDefault="003A738C" w:rsidP="00CD2FD2">
            <w:r w:rsidRPr="0032179F">
              <w:rPr>
                <w:rFonts w:eastAsiaTheme="majorEastAsia" w:cstheme="majorBidi"/>
                <w:caps/>
                <w:noProof/>
                <w:color w:val="4E67C8" w:themeColor="accent1"/>
                <w:spacing w:val="12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8240" behindDoc="1" locked="0" layoutInCell="1" allowOverlap="1" wp14:anchorId="52EBEE87" wp14:editId="0905FBB8">
                      <wp:simplePos x="0" y="0"/>
                      <wp:positionH relativeFrom="column">
                        <wp:posOffset>-457200</wp:posOffset>
                      </wp:positionH>
                      <wp:positionV relativeFrom="paragraph">
                        <wp:posOffset>614968</wp:posOffset>
                      </wp:positionV>
                      <wp:extent cx="2667965" cy="5515337"/>
                      <wp:effectExtent l="0" t="0" r="0" b="9525"/>
                      <wp:wrapNone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67965" cy="551533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000000" w:themeColor="text1"/>
                                    </w:rPr>
                                    <w:id w:val="-1716422844"/>
                                    <w:placeholder>
                                      <w:docPart w:val="E35E1D77347449939B2EB8E7E8FF4B28"/>
                                    </w:placeholder>
                                    <w:temporary/>
                                    <w:showingPlcHdr/>
                                    <w15:appearance w15:val="hidden"/>
                                  </w:sdtPr>
                                  <w:sdtEndPr/>
                                  <w:sdtContent>
                                    <w:p w14:paraId="27753465" w14:textId="0000D26C" w:rsidR="00B14618" w:rsidRPr="00E66C78" w:rsidRDefault="00B14618" w:rsidP="00B14618">
                                      <w:pPr>
                                        <w:pStyle w:val="Heading1"/>
                                        <w:spacing w:after="120"/>
                                        <w:rPr>
                                          <w:color w:val="000000" w:themeColor="text1"/>
                                        </w:rPr>
                                      </w:pPr>
                                      <w:r w:rsidRPr="004825DA">
                                        <w:rPr>
                                          <w:color w:val="5967AF" w:themeColor="text2" w:themeTint="99"/>
                                        </w:rPr>
                                        <w:t>Skills</w:t>
                                      </w:r>
                                    </w:p>
                                  </w:sdtContent>
                                </w:sdt>
                                <w:p w14:paraId="53D89704" w14:textId="18F1CDA9" w:rsidR="00546697" w:rsidRPr="00E66C78" w:rsidRDefault="00546697" w:rsidP="00B14618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spacing w:before="80" w:line="360" w:lineRule="auto"/>
                                    <w:ind w:left="867" w:hanging="357"/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</w:pPr>
                                  <w:r w:rsidRPr="00E66C78"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  <w:t>JAVA</w:t>
                                  </w:r>
                                </w:p>
                                <w:p w14:paraId="372654BD" w14:textId="30F1549E" w:rsidR="00546697" w:rsidRPr="00E66C78" w:rsidRDefault="001A648E" w:rsidP="00B14618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spacing w:before="80" w:line="360" w:lineRule="auto"/>
                                    <w:ind w:left="867" w:hanging="357"/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  <w:t xml:space="preserve">.NET </w:t>
                                  </w:r>
                                  <w:r w:rsidR="00FE0C65"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  <w:t>(C#)</w:t>
                                  </w:r>
                                </w:p>
                                <w:p w14:paraId="548D99CC" w14:textId="6AC8B224" w:rsidR="00546697" w:rsidRPr="00E66C78" w:rsidRDefault="00546697" w:rsidP="00B14618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spacing w:before="80" w:line="360" w:lineRule="auto"/>
                                    <w:ind w:left="867" w:hanging="357"/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</w:pPr>
                                  <w:r w:rsidRPr="00E66C78"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  <w:t>JAVASCRIPT</w:t>
                                  </w:r>
                                </w:p>
                                <w:p w14:paraId="5751F75B" w14:textId="7CC20EE6" w:rsidR="00546697" w:rsidRPr="00E66C78" w:rsidRDefault="00546697" w:rsidP="00B14618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spacing w:before="80" w:line="360" w:lineRule="auto"/>
                                    <w:ind w:left="867" w:hanging="357"/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</w:pPr>
                                  <w:r w:rsidRPr="00E66C78"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  <w:t>CYPRESS</w:t>
                                  </w:r>
                                </w:p>
                                <w:p w14:paraId="7E8B4C80" w14:textId="32BF320C" w:rsidR="00546697" w:rsidRPr="00E66C78" w:rsidRDefault="00546697" w:rsidP="00B14618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spacing w:before="80" w:line="360" w:lineRule="auto"/>
                                    <w:ind w:left="867" w:hanging="357"/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</w:pPr>
                                  <w:r w:rsidRPr="00E66C78"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  <w:t>WEBDRIVERIO</w:t>
                                  </w:r>
                                </w:p>
                                <w:p w14:paraId="4102C0AA" w14:textId="7741D5D7" w:rsidR="00546697" w:rsidRPr="00E66C78" w:rsidRDefault="00546697" w:rsidP="00B14618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spacing w:before="80" w:line="360" w:lineRule="auto"/>
                                    <w:ind w:left="867" w:hanging="357"/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</w:pPr>
                                  <w:r w:rsidRPr="00E66C78"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  <w:t>SELENIUM</w:t>
                                  </w:r>
                                </w:p>
                                <w:p w14:paraId="33B58142" w14:textId="15743A38" w:rsidR="009D6C8D" w:rsidRPr="00E66C78" w:rsidRDefault="009D6C8D" w:rsidP="00B14618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spacing w:before="80" w:line="360" w:lineRule="auto"/>
                                    <w:ind w:left="867" w:hanging="357"/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</w:pPr>
                                  <w:r w:rsidRPr="00E66C78"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  <w:t>AZURE DEVOPS</w:t>
                                  </w:r>
                                </w:p>
                                <w:p w14:paraId="78200AB8" w14:textId="3884C3F7" w:rsidR="00546697" w:rsidRPr="00E66C78" w:rsidRDefault="00546697" w:rsidP="00B14618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spacing w:before="80" w:line="360" w:lineRule="auto"/>
                                    <w:ind w:left="867" w:hanging="357"/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</w:pPr>
                                  <w:r w:rsidRPr="00E66C78"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  <w:t>API/GRPC AUTOMATION</w:t>
                                  </w:r>
                                </w:p>
                                <w:p w14:paraId="00483FD7" w14:textId="44E02F99" w:rsidR="00546697" w:rsidRPr="00E66C78" w:rsidRDefault="00546697" w:rsidP="00B14618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spacing w:before="80" w:line="360" w:lineRule="auto"/>
                                    <w:ind w:left="867" w:hanging="357"/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</w:pPr>
                                  <w:r w:rsidRPr="00E66C78"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  <w:t>SOAP UI AND POSTMAN</w:t>
                                  </w:r>
                                </w:p>
                                <w:p w14:paraId="6EC5CC7B" w14:textId="6ED40D9A" w:rsidR="00546697" w:rsidRPr="00E66C78" w:rsidRDefault="00546697" w:rsidP="00B14618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spacing w:before="80" w:line="360" w:lineRule="auto"/>
                                    <w:ind w:left="867" w:hanging="357"/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</w:pPr>
                                  <w:r w:rsidRPr="00E66C78"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  <w:t>BDD(CUCUMBER/SPECFLOW)</w:t>
                                  </w:r>
                                </w:p>
                                <w:p w14:paraId="35427F6D" w14:textId="14D8B82D" w:rsidR="00546697" w:rsidRPr="00E66C78" w:rsidRDefault="00546697" w:rsidP="00B14618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spacing w:before="80" w:line="360" w:lineRule="auto"/>
                                    <w:ind w:left="867" w:hanging="357"/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</w:pPr>
                                  <w:r w:rsidRPr="00E66C78"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  <w:t>JUNIT/TESTNG</w:t>
                                  </w:r>
                                </w:p>
                                <w:p w14:paraId="531F3A4F" w14:textId="65CE9B13" w:rsidR="00546697" w:rsidRPr="00E66C78" w:rsidRDefault="00546697" w:rsidP="00B14618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spacing w:before="80" w:line="360" w:lineRule="auto"/>
                                    <w:ind w:left="867" w:hanging="357"/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</w:pPr>
                                  <w:r w:rsidRPr="00E66C78"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  <w:t>NUNIT/XUNIT</w:t>
                                  </w:r>
                                </w:p>
                                <w:p w14:paraId="422026E8" w14:textId="11C7021B" w:rsidR="007826FF" w:rsidRDefault="007826FF" w:rsidP="00B14618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spacing w:before="80" w:line="360" w:lineRule="auto"/>
                                    <w:ind w:left="867" w:hanging="357"/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</w:pPr>
                                  <w:r w:rsidRPr="00E66C78"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  <w:t>MICROSERVICES</w:t>
                                  </w:r>
                                  <w:r w:rsidR="0018330C"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A04D47" w:rsidRPr="00E66C78"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  <w:t>AUTOMATION</w:t>
                                  </w:r>
                                </w:p>
                                <w:p w14:paraId="4DE35310" w14:textId="40C0CA53" w:rsidR="009C2B8E" w:rsidRPr="00E66C78" w:rsidRDefault="009C2B8E" w:rsidP="00B14618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spacing w:before="80" w:line="360" w:lineRule="auto"/>
                                    <w:ind w:left="867" w:hanging="357"/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  <w:t>JM</w:t>
                                  </w:r>
                                  <w:r w:rsidR="008A2505"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  <w:t>ETER</w:t>
                                  </w:r>
                                </w:p>
                                <w:p w14:paraId="700CCE00" w14:textId="02D3CCDB" w:rsidR="00546697" w:rsidRPr="00E66C78" w:rsidRDefault="00546697" w:rsidP="00B14618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spacing w:before="80" w:line="360" w:lineRule="auto"/>
                                    <w:ind w:left="867" w:hanging="357"/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</w:pPr>
                                  <w:r w:rsidRPr="00E66C78"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  <w:t>MAVEN</w:t>
                                  </w:r>
                                </w:p>
                                <w:p w14:paraId="3647C605" w14:textId="52BEE387" w:rsidR="00546697" w:rsidRPr="00E66C78" w:rsidRDefault="00546697" w:rsidP="00B14618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spacing w:before="80" w:line="360" w:lineRule="auto"/>
                                    <w:ind w:left="867" w:hanging="357"/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</w:pPr>
                                  <w:r w:rsidRPr="00E66C78"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  <w:t>NODE.JS</w:t>
                                  </w:r>
                                </w:p>
                                <w:p w14:paraId="7A847692" w14:textId="200FC0E2" w:rsidR="00546697" w:rsidRPr="00E66C78" w:rsidRDefault="00546697" w:rsidP="00B14618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spacing w:before="80" w:line="360" w:lineRule="auto"/>
                                    <w:ind w:left="867" w:hanging="357"/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</w:pPr>
                                  <w:r w:rsidRPr="00E66C78"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  <w:t>JENKINS</w:t>
                                  </w:r>
                                </w:p>
                                <w:p w14:paraId="27ABC8DC" w14:textId="12E5416A" w:rsidR="00546697" w:rsidRPr="00E66C78" w:rsidRDefault="00546697" w:rsidP="00B14618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spacing w:before="80" w:line="360" w:lineRule="auto"/>
                                    <w:ind w:left="867" w:hanging="357"/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</w:pPr>
                                  <w:r w:rsidRPr="00E66C78"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  <w:t>MONGODB</w:t>
                                  </w:r>
                                </w:p>
                                <w:p w14:paraId="105E1332" w14:textId="5F5476A6" w:rsidR="00B14618" w:rsidRPr="00E66C78" w:rsidRDefault="00546697" w:rsidP="00B14618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spacing w:before="80" w:line="360" w:lineRule="auto"/>
                                    <w:ind w:left="867" w:hanging="357"/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</w:pPr>
                                  <w:r w:rsidRPr="00E66C78"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  <w:t>MSSQL / POSTGRESQL</w:t>
                                  </w:r>
                                </w:p>
                                <w:p w14:paraId="7175B710" w14:textId="4E47AAA8" w:rsidR="00884A65" w:rsidRPr="00E66C78" w:rsidRDefault="00546697" w:rsidP="00B14618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spacing w:before="80" w:line="360" w:lineRule="auto"/>
                                    <w:ind w:left="867" w:hanging="357"/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</w:pPr>
                                  <w:r w:rsidRPr="00E66C78"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  <w:t>DOCKER/ DOCKER SWARM</w:t>
                                  </w:r>
                                </w:p>
                                <w:p w14:paraId="33579BCA" w14:textId="2B4AD90E" w:rsidR="00B14618" w:rsidRPr="004825DA" w:rsidRDefault="00B14618" w:rsidP="00B14618">
                                  <w:pPr>
                                    <w:spacing w:line="360" w:lineRule="auto"/>
                                    <w:rPr>
                                      <w:rFonts w:eastAsiaTheme="majorEastAsia" w:cstheme="majorBidi"/>
                                      <w:caps/>
                                      <w:color w:val="5967AF" w:themeColor="text2" w:themeTint="99"/>
                                      <w:spacing w:val="120"/>
                                      <w:sz w:val="32"/>
                                      <w:szCs w:val="32"/>
                                    </w:rPr>
                                  </w:pPr>
                                  <w:r w:rsidRPr="004825DA">
                                    <w:rPr>
                                      <w:rFonts w:eastAsiaTheme="majorEastAsia" w:cstheme="majorBidi"/>
                                      <w:caps/>
                                      <w:color w:val="5967AF" w:themeColor="text2" w:themeTint="99"/>
                                      <w:spacing w:val="120"/>
                                      <w:sz w:val="32"/>
                                      <w:szCs w:val="32"/>
                                    </w:rPr>
                                    <w:t>Education</w:t>
                                  </w:r>
                                </w:p>
                                <w:p w14:paraId="48AF356D" w14:textId="548BF2DC" w:rsidR="00B14618" w:rsidRPr="00E66C78" w:rsidRDefault="00B14618" w:rsidP="00B14618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spacing w:line="360" w:lineRule="auto"/>
                                    <w:ind w:left="697" w:hanging="357"/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20"/>
                                      <w:szCs w:val="20"/>
                                    </w:rPr>
                                  </w:pPr>
                                  <w:r w:rsidRPr="00E66C78"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20"/>
                                      <w:szCs w:val="20"/>
                                    </w:rPr>
                                    <w:t>Bachelors of Technology</w:t>
                                  </w:r>
                                </w:p>
                                <w:p w14:paraId="45CD3AA6" w14:textId="2034630A" w:rsidR="00884A65" w:rsidRPr="00E66C78" w:rsidRDefault="00884A65" w:rsidP="00884A65">
                                  <w:pPr>
                                    <w:pStyle w:val="ListParagraph"/>
                                    <w:spacing w:line="360" w:lineRule="auto"/>
                                    <w:ind w:left="737"/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20"/>
                                      <w:szCs w:val="20"/>
                                    </w:rPr>
                                  </w:pPr>
                                  <w:r w:rsidRPr="00E66C78"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20"/>
                                      <w:szCs w:val="20"/>
                                    </w:rPr>
                                    <w:t>JNTU Hyderabad</w:t>
                                  </w:r>
                                  <w:r w:rsidR="002E7888" w:rsidRPr="00E66C78"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20"/>
                                      <w:szCs w:val="20"/>
                                    </w:rPr>
                                    <w:t>, India</w:t>
                                  </w:r>
                                  <w:r w:rsidR="008A5059" w:rsidRPr="00E66C78"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20"/>
                                      <w:szCs w:val="20"/>
                                    </w:rPr>
                                    <w:t xml:space="preserve"> 2013</w:t>
                                  </w:r>
                                </w:p>
                                <w:p w14:paraId="5D8E1EC2" w14:textId="42152412" w:rsidR="00884A65" w:rsidRPr="00E66C78" w:rsidRDefault="00884A65" w:rsidP="00884A65">
                                  <w:pPr>
                                    <w:pStyle w:val="ListParagraph"/>
                                    <w:spacing w:line="360" w:lineRule="auto"/>
                                    <w:ind w:left="737"/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</w:pPr>
                                  <w:r w:rsidRPr="00E66C78"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  <w:t>Electronics and communications engineering</w:t>
                                  </w:r>
                                </w:p>
                                <w:p w14:paraId="4015B13D" w14:textId="77777777" w:rsidR="007E206A" w:rsidRDefault="007E206A" w:rsidP="00884A65">
                                  <w:pPr>
                                    <w:pStyle w:val="ListParagraph"/>
                                    <w:spacing w:line="360" w:lineRule="auto"/>
                                    <w:ind w:left="737"/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4E67C8" w:themeColor="accent1"/>
                                      <w:kern w:val="24"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7F999934" w14:textId="77777777" w:rsidR="007E206A" w:rsidRDefault="007E206A" w:rsidP="00884A65">
                                  <w:pPr>
                                    <w:pStyle w:val="ListParagraph"/>
                                    <w:spacing w:line="360" w:lineRule="auto"/>
                                    <w:ind w:left="737"/>
                                    <w:rPr>
                                      <w:rFonts w:asciiTheme="majorHAnsi" w:eastAsiaTheme="minorHAnsi" w:hAnsi="Rockwell" w:cstheme="minorBidi"/>
                                      <w:noProof/>
                                      <w:color w:val="4E67C8" w:themeColor="accent1"/>
                                      <w:kern w:val="24"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106AD7D5" w14:textId="77777777" w:rsidR="00884A65" w:rsidRPr="00B14618" w:rsidRDefault="00884A65" w:rsidP="00884A65">
                                  <w:pPr>
                                    <w:pStyle w:val="ListParagraph"/>
                                    <w:spacing w:line="360" w:lineRule="auto"/>
                                    <w:ind w:left="697"/>
                                  </w:pPr>
                                </w:p>
                                <w:p w14:paraId="1D831451" w14:textId="77777777" w:rsidR="00B14618" w:rsidRDefault="00B14618" w:rsidP="00B14618">
                                  <w:pPr>
                                    <w:spacing w:before="80" w:line="360" w:lineRule="auto"/>
                                    <w:rPr>
                                      <w:rFonts w:eastAsiaTheme="majorEastAsia" w:cstheme="majorBidi"/>
                                      <w:caps/>
                                      <w:color w:val="4E67C8" w:themeColor="accent1"/>
                                      <w:spacing w:val="120"/>
                                      <w:sz w:val="32"/>
                                      <w:szCs w:val="32"/>
                                    </w:rPr>
                                  </w:pPr>
                                </w:p>
                                <w:p w14:paraId="54343052" w14:textId="77777777" w:rsidR="00B14618" w:rsidRDefault="00B14618" w:rsidP="00B14618">
                                  <w:pPr>
                                    <w:spacing w:before="80" w:line="360" w:lineRule="auto"/>
                                    <w:rPr>
                                      <w:rFonts w:eastAsiaTheme="majorEastAsia" w:cstheme="majorBidi"/>
                                      <w:caps/>
                                      <w:color w:val="4E67C8" w:themeColor="accent1"/>
                                      <w:spacing w:val="120"/>
                                      <w:sz w:val="32"/>
                                      <w:szCs w:val="32"/>
                                    </w:rPr>
                                  </w:pPr>
                                </w:p>
                                <w:p w14:paraId="158A5688" w14:textId="77777777" w:rsidR="00B14618" w:rsidRPr="00B14618" w:rsidRDefault="00B14618" w:rsidP="00B14618">
                                  <w:pPr>
                                    <w:spacing w:before="80" w:line="360" w:lineRule="auto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2EBEE8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9" type="#_x0000_t202" style="position:absolute;margin-left:-36pt;margin-top:48.4pt;width:210.1pt;height:434.3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" fillcolor="#b4dcfa [3214]" stroked="f">
                      <v:fill opacity="32896f"/>
                      <v:textbox>
                        <w:txbxContent>
                          <w:sdt>
                            <w:sdtPr>
                              <w:rPr>
                                <w:color w:val="000000" w:themeColor="text1"/>
                              </w:rPr>
                              <w:id w:val="-1716422844"/>
                              <w:placeholder>
                                <w:docPart w:val="E35E1D77347449939B2EB8E7E8FF4B28"/>
                              </w:placeholder>
                              <w:temporary/>
                              <w:showingPlcHdr/>
                              <w15:appearance w15:val="hidden"/>
                            </w:sdtPr>
                            <w:sdtEndPr/>
                            <w:sdtContent>
                              <w:p w14:paraId="27753465" w14:textId="0000D26C" w:rsidR="00B14618" w:rsidRPr="00E66C78" w:rsidRDefault="00B14618" w:rsidP="00B14618">
                                <w:pPr>
                                  <w:pStyle w:val="Heading1"/>
                                  <w:spacing w:after="120"/>
                                  <w:rPr>
                                    <w:color w:val="000000" w:themeColor="text1"/>
                                  </w:rPr>
                                </w:pPr>
                                <w:r w:rsidRPr="004825DA">
                                  <w:rPr>
                                    <w:color w:val="5967AF" w:themeColor="text2" w:themeTint="99"/>
                                  </w:rPr>
                                  <w:t>Skills</w:t>
                                </w:r>
                              </w:p>
                            </w:sdtContent>
                          </w:sdt>
                          <w:p w14:paraId="53D89704" w14:textId="18F1CDA9" w:rsidR="00546697" w:rsidRPr="00E66C78" w:rsidRDefault="00546697" w:rsidP="00B14618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before="80" w:line="360" w:lineRule="auto"/>
                              <w:ind w:left="867" w:hanging="357"/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E66C78"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JAVA</w:t>
                            </w:r>
                          </w:p>
                          <w:p w14:paraId="372654BD" w14:textId="30F1549E" w:rsidR="00546697" w:rsidRPr="00E66C78" w:rsidRDefault="001A648E" w:rsidP="00B14618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before="80" w:line="360" w:lineRule="auto"/>
                              <w:ind w:left="867" w:hanging="357"/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.NET </w:t>
                            </w:r>
                            <w:r w:rsidR="00FE0C65"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(C#)</w:t>
                            </w:r>
                          </w:p>
                          <w:p w14:paraId="548D99CC" w14:textId="6AC8B224" w:rsidR="00546697" w:rsidRPr="00E66C78" w:rsidRDefault="00546697" w:rsidP="00B14618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before="80" w:line="360" w:lineRule="auto"/>
                              <w:ind w:left="867" w:hanging="357"/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E66C78"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JAVASCRIPT</w:t>
                            </w:r>
                          </w:p>
                          <w:p w14:paraId="5751F75B" w14:textId="7CC20EE6" w:rsidR="00546697" w:rsidRPr="00E66C78" w:rsidRDefault="00546697" w:rsidP="00B14618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before="80" w:line="360" w:lineRule="auto"/>
                              <w:ind w:left="867" w:hanging="357"/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E66C78"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CYPRESS</w:t>
                            </w:r>
                          </w:p>
                          <w:p w14:paraId="7E8B4C80" w14:textId="32BF320C" w:rsidR="00546697" w:rsidRPr="00E66C78" w:rsidRDefault="00546697" w:rsidP="00B14618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before="80" w:line="360" w:lineRule="auto"/>
                              <w:ind w:left="867" w:hanging="357"/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E66C78"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WEBDRIVERIO</w:t>
                            </w:r>
                          </w:p>
                          <w:p w14:paraId="4102C0AA" w14:textId="7741D5D7" w:rsidR="00546697" w:rsidRPr="00E66C78" w:rsidRDefault="00546697" w:rsidP="00B14618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before="80" w:line="360" w:lineRule="auto"/>
                              <w:ind w:left="867" w:hanging="357"/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E66C78"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SELENIUM</w:t>
                            </w:r>
                          </w:p>
                          <w:p w14:paraId="33B58142" w14:textId="15743A38" w:rsidR="009D6C8D" w:rsidRPr="00E66C78" w:rsidRDefault="009D6C8D" w:rsidP="00B14618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before="80" w:line="360" w:lineRule="auto"/>
                              <w:ind w:left="867" w:hanging="357"/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E66C78"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AZURE DEVOPS</w:t>
                            </w:r>
                          </w:p>
                          <w:p w14:paraId="78200AB8" w14:textId="3884C3F7" w:rsidR="00546697" w:rsidRPr="00E66C78" w:rsidRDefault="00546697" w:rsidP="00B14618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before="80" w:line="360" w:lineRule="auto"/>
                              <w:ind w:left="867" w:hanging="357"/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E66C78"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API/GRPC AUTOMATION</w:t>
                            </w:r>
                          </w:p>
                          <w:p w14:paraId="00483FD7" w14:textId="44E02F99" w:rsidR="00546697" w:rsidRPr="00E66C78" w:rsidRDefault="00546697" w:rsidP="00B14618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before="80" w:line="360" w:lineRule="auto"/>
                              <w:ind w:left="867" w:hanging="357"/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E66C78"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SOAP UI AND POSTMAN</w:t>
                            </w:r>
                          </w:p>
                          <w:p w14:paraId="6EC5CC7B" w14:textId="6ED40D9A" w:rsidR="00546697" w:rsidRPr="00E66C78" w:rsidRDefault="00546697" w:rsidP="00B14618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before="80" w:line="360" w:lineRule="auto"/>
                              <w:ind w:left="867" w:hanging="357"/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E66C78"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BDD(CUCUMBER/SPECFLOW)</w:t>
                            </w:r>
                          </w:p>
                          <w:p w14:paraId="35427F6D" w14:textId="14D8B82D" w:rsidR="00546697" w:rsidRPr="00E66C78" w:rsidRDefault="00546697" w:rsidP="00B14618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before="80" w:line="360" w:lineRule="auto"/>
                              <w:ind w:left="867" w:hanging="357"/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E66C78"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JUNIT/TESTNG</w:t>
                            </w:r>
                          </w:p>
                          <w:p w14:paraId="531F3A4F" w14:textId="65CE9B13" w:rsidR="00546697" w:rsidRPr="00E66C78" w:rsidRDefault="00546697" w:rsidP="00B14618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before="80" w:line="360" w:lineRule="auto"/>
                              <w:ind w:left="867" w:hanging="357"/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E66C78"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NUNIT/XUNIT</w:t>
                            </w:r>
                          </w:p>
                          <w:p w14:paraId="422026E8" w14:textId="11C7021B" w:rsidR="007826FF" w:rsidRDefault="007826FF" w:rsidP="00B14618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before="80" w:line="360" w:lineRule="auto"/>
                              <w:ind w:left="867" w:hanging="357"/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E66C78"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MICROSERVICES</w:t>
                            </w:r>
                            <w:r w:rsidR="0018330C"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A04D47" w:rsidRPr="00E66C78"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AUTOMATION</w:t>
                            </w:r>
                          </w:p>
                          <w:p w14:paraId="4DE35310" w14:textId="40C0CA53" w:rsidR="009C2B8E" w:rsidRPr="00E66C78" w:rsidRDefault="009C2B8E" w:rsidP="00B14618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before="80" w:line="360" w:lineRule="auto"/>
                              <w:ind w:left="867" w:hanging="357"/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JM</w:t>
                            </w:r>
                            <w:r w:rsidR="008A2505"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ETER</w:t>
                            </w:r>
                          </w:p>
                          <w:p w14:paraId="700CCE00" w14:textId="02D3CCDB" w:rsidR="00546697" w:rsidRPr="00E66C78" w:rsidRDefault="00546697" w:rsidP="00B14618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before="80" w:line="360" w:lineRule="auto"/>
                              <w:ind w:left="867" w:hanging="357"/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E66C78"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MAVEN</w:t>
                            </w:r>
                          </w:p>
                          <w:p w14:paraId="3647C605" w14:textId="52BEE387" w:rsidR="00546697" w:rsidRPr="00E66C78" w:rsidRDefault="00546697" w:rsidP="00B14618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before="80" w:line="360" w:lineRule="auto"/>
                              <w:ind w:left="867" w:hanging="357"/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E66C78"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NODE.JS</w:t>
                            </w:r>
                          </w:p>
                          <w:p w14:paraId="7A847692" w14:textId="200FC0E2" w:rsidR="00546697" w:rsidRPr="00E66C78" w:rsidRDefault="00546697" w:rsidP="00B14618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before="80" w:line="360" w:lineRule="auto"/>
                              <w:ind w:left="867" w:hanging="357"/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E66C78"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JENKINS</w:t>
                            </w:r>
                          </w:p>
                          <w:p w14:paraId="27ABC8DC" w14:textId="12E5416A" w:rsidR="00546697" w:rsidRPr="00E66C78" w:rsidRDefault="00546697" w:rsidP="00B14618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before="80" w:line="360" w:lineRule="auto"/>
                              <w:ind w:left="867" w:hanging="357"/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E66C78"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MONGODB</w:t>
                            </w:r>
                          </w:p>
                          <w:p w14:paraId="105E1332" w14:textId="5F5476A6" w:rsidR="00B14618" w:rsidRPr="00E66C78" w:rsidRDefault="00546697" w:rsidP="00B14618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before="80" w:line="360" w:lineRule="auto"/>
                              <w:ind w:left="867" w:hanging="357"/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E66C78"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MSSQL / POSTGRESQL</w:t>
                            </w:r>
                          </w:p>
                          <w:p w14:paraId="7175B710" w14:textId="4E47AAA8" w:rsidR="00884A65" w:rsidRPr="00E66C78" w:rsidRDefault="00546697" w:rsidP="00B14618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before="80" w:line="360" w:lineRule="auto"/>
                              <w:ind w:left="867" w:hanging="357"/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E66C78"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DOCKER/ DOCKER SWARM</w:t>
                            </w:r>
                          </w:p>
                          <w:p w14:paraId="33579BCA" w14:textId="2B4AD90E" w:rsidR="00B14618" w:rsidRPr="004825DA" w:rsidRDefault="00B14618" w:rsidP="00B14618">
                            <w:pPr>
                              <w:spacing w:line="360" w:lineRule="auto"/>
                              <w:rPr>
                                <w:rFonts w:eastAsiaTheme="majorEastAsia" w:cstheme="majorBidi"/>
                                <w:caps/>
                                <w:color w:val="5967AF" w:themeColor="text2" w:themeTint="99"/>
                                <w:spacing w:val="120"/>
                                <w:sz w:val="32"/>
                                <w:szCs w:val="32"/>
                              </w:rPr>
                            </w:pPr>
                            <w:r w:rsidRPr="004825DA">
                              <w:rPr>
                                <w:rFonts w:eastAsiaTheme="majorEastAsia" w:cstheme="majorBidi"/>
                                <w:caps/>
                                <w:color w:val="5967AF" w:themeColor="text2" w:themeTint="99"/>
                                <w:spacing w:val="120"/>
                                <w:sz w:val="32"/>
                                <w:szCs w:val="32"/>
                              </w:rPr>
                              <w:t>Education</w:t>
                            </w:r>
                          </w:p>
                          <w:p w14:paraId="48AF356D" w14:textId="548BF2DC" w:rsidR="00B14618" w:rsidRPr="00E66C78" w:rsidRDefault="00B14618" w:rsidP="00B14618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line="360" w:lineRule="auto"/>
                              <w:ind w:left="697" w:hanging="357"/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 w:rsidRPr="00E66C78"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Bachelors of Technology</w:t>
                            </w:r>
                          </w:p>
                          <w:p w14:paraId="45CD3AA6" w14:textId="2034630A" w:rsidR="00884A65" w:rsidRPr="00E66C78" w:rsidRDefault="00884A65" w:rsidP="00884A65">
                            <w:pPr>
                              <w:pStyle w:val="ListParagraph"/>
                              <w:spacing w:line="360" w:lineRule="auto"/>
                              <w:ind w:left="737"/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 w:rsidRPr="00E66C78"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JNTU Hyderabad</w:t>
                            </w:r>
                            <w:r w:rsidR="002E7888" w:rsidRPr="00E66C78"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, India</w:t>
                            </w:r>
                            <w:r w:rsidR="008A5059" w:rsidRPr="00E66C78"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2013</w:t>
                            </w:r>
                          </w:p>
                          <w:p w14:paraId="5D8E1EC2" w14:textId="42152412" w:rsidR="00884A65" w:rsidRPr="00E66C78" w:rsidRDefault="00884A65" w:rsidP="00884A65">
                            <w:pPr>
                              <w:pStyle w:val="ListParagraph"/>
                              <w:spacing w:line="360" w:lineRule="auto"/>
                              <w:ind w:left="737"/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E66C78">
                              <w:rPr>
                                <w:rFonts w:asciiTheme="majorHAnsi" w:eastAsiaTheme="minorHAnsi" w:hAnsi="Rockwell" w:cstheme="minorBidi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Electronics and communications engineering</w:t>
                            </w:r>
                          </w:p>
                          <w:p w14:paraId="4015B13D" w14:textId="77777777" w:rsidR="007E206A" w:rsidRDefault="007E206A" w:rsidP="00884A65">
                            <w:pPr>
                              <w:pStyle w:val="ListParagraph"/>
                              <w:spacing w:line="360" w:lineRule="auto"/>
                              <w:ind w:left="737"/>
                              <w:rPr>
                                <w:rFonts w:asciiTheme="majorHAnsi" w:eastAsiaTheme="minorHAnsi" w:hAnsi="Rockwell" w:cstheme="minorBidi"/>
                                <w:noProof/>
                                <w:color w:val="4E67C8" w:themeColor="accent1"/>
                                <w:kern w:val="24"/>
                                <w:sz w:val="16"/>
                                <w:szCs w:val="16"/>
                              </w:rPr>
                            </w:pPr>
                          </w:p>
                          <w:p w14:paraId="7F999934" w14:textId="77777777" w:rsidR="007E206A" w:rsidRDefault="007E206A" w:rsidP="00884A65">
                            <w:pPr>
                              <w:pStyle w:val="ListParagraph"/>
                              <w:spacing w:line="360" w:lineRule="auto"/>
                              <w:ind w:left="737"/>
                              <w:rPr>
                                <w:rFonts w:asciiTheme="majorHAnsi" w:eastAsiaTheme="minorHAnsi" w:hAnsi="Rockwell" w:cstheme="minorBidi"/>
                                <w:noProof/>
                                <w:color w:val="4E67C8" w:themeColor="accent1"/>
                                <w:kern w:val="24"/>
                                <w:sz w:val="16"/>
                                <w:szCs w:val="16"/>
                              </w:rPr>
                            </w:pPr>
                          </w:p>
                          <w:p w14:paraId="106AD7D5" w14:textId="77777777" w:rsidR="00884A65" w:rsidRPr="00B14618" w:rsidRDefault="00884A65" w:rsidP="00884A65">
                            <w:pPr>
                              <w:pStyle w:val="ListParagraph"/>
                              <w:spacing w:line="360" w:lineRule="auto"/>
                              <w:ind w:left="697"/>
                            </w:pPr>
                          </w:p>
                          <w:p w14:paraId="1D831451" w14:textId="77777777" w:rsidR="00B14618" w:rsidRDefault="00B14618" w:rsidP="00B14618">
                            <w:pPr>
                              <w:spacing w:before="80" w:line="360" w:lineRule="auto"/>
                              <w:rPr>
                                <w:rFonts w:eastAsiaTheme="majorEastAsia" w:cstheme="majorBidi"/>
                                <w:caps/>
                                <w:color w:val="4E67C8" w:themeColor="accent1"/>
                                <w:spacing w:val="120"/>
                                <w:sz w:val="32"/>
                                <w:szCs w:val="32"/>
                              </w:rPr>
                            </w:pPr>
                          </w:p>
                          <w:p w14:paraId="54343052" w14:textId="77777777" w:rsidR="00B14618" w:rsidRDefault="00B14618" w:rsidP="00B14618">
                            <w:pPr>
                              <w:spacing w:before="80" w:line="360" w:lineRule="auto"/>
                              <w:rPr>
                                <w:rFonts w:eastAsiaTheme="majorEastAsia" w:cstheme="majorBidi"/>
                                <w:caps/>
                                <w:color w:val="4E67C8" w:themeColor="accent1"/>
                                <w:spacing w:val="120"/>
                                <w:sz w:val="32"/>
                                <w:szCs w:val="32"/>
                              </w:rPr>
                            </w:pPr>
                          </w:p>
                          <w:p w14:paraId="158A5688" w14:textId="77777777" w:rsidR="00B14618" w:rsidRPr="00B14618" w:rsidRDefault="00B14618" w:rsidP="00B14618">
                            <w:pPr>
                              <w:spacing w:before="80" w:line="36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" w:type="pct"/>
          </w:tcPr>
          <w:p w14:paraId="3F553D8C" w14:textId="77777777" w:rsidR="00CD2FD2" w:rsidRPr="00997E86" w:rsidRDefault="00CD2FD2" w:rsidP="00CD2FD2"/>
        </w:tc>
        <w:tc>
          <w:tcPr>
            <w:tcW w:w="3" w:type="pct"/>
            <w:vMerge/>
            <w:tcBorders>
              <w:bottom w:val="single" w:sz="4" w:space="0" w:color="D9D9D9" w:themeColor="background1" w:themeShade="D9"/>
            </w:tcBorders>
          </w:tcPr>
          <w:p w14:paraId="4427056B" w14:textId="77777777" w:rsidR="00CD2FD2" w:rsidRPr="00997E86" w:rsidRDefault="00CD2FD2" w:rsidP="00CD2FD2"/>
        </w:tc>
        <w:tc>
          <w:tcPr>
            <w:tcW w:w="3464" w:type="pct"/>
            <w:vMerge/>
            <w:tcBorders>
              <w:bottom w:val="single" w:sz="4" w:space="0" w:color="D9D9D9" w:themeColor="background1" w:themeShade="D9"/>
            </w:tcBorders>
          </w:tcPr>
          <w:p w14:paraId="2807A061" w14:textId="77777777" w:rsidR="00CD2FD2" w:rsidRPr="00997E86" w:rsidRDefault="00CD2FD2" w:rsidP="00CD2FD2"/>
        </w:tc>
      </w:tr>
      <w:tr w:rsidR="00152D01" w:rsidRPr="00997E86" w14:paraId="0DCB80D3" w14:textId="77777777" w:rsidTr="00152D01">
        <w:trPr>
          <w:trHeight w:val="195"/>
        </w:trPr>
        <w:tc>
          <w:tcPr>
            <w:tcW w:w="1528" w:type="pct"/>
            <w:gridSpan w:val="4"/>
          </w:tcPr>
          <w:p w14:paraId="73614CFA" w14:textId="65265699" w:rsidR="00CD2FD2" w:rsidRPr="00997E86" w:rsidRDefault="00CD2FD2" w:rsidP="00756E2D"/>
        </w:tc>
        <w:tc>
          <w:tcPr>
            <w:tcW w:w="5" w:type="pct"/>
          </w:tcPr>
          <w:p w14:paraId="76D319D7" w14:textId="22675FCD" w:rsidR="00CD2FD2" w:rsidRPr="00997E86" w:rsidRDefault="00CD2FD2" w:rsidP="00CD2FD2"/>
        </w:tc>
        <w:tc>
          <w:tcPr>
            <w:tcW w:w="3" w:type="pct"/>
            <w:tcBorders>
              <w:top w:val="single" w:sz="4" w:space="0" w:color="D9D9D9" w:themeColor="background1" w:themeShade="D9"/>
            </w:tcBorders>
          </w:tcPr>
          <w:p w14:paraId="1B93333C" w14:textId="3487074C" w:rsidR="00CD2FD2" w:rsidRPr="00997E86" w:rsidRDefault="00CD2FD2" w:rsidP="00CD2FD2"/>
        </w:tc>
        <w:tc>
          <w:tcPr>
            <w:tcW w:w="3464" w:type="pct"/>
            <w:tcBorders>
              <w:top w:val="single" w:sz="4" w:space="0" w:color="D9D9D9" w:themeColor="background1" w:themeShade="D9"/>
            </w:tcBorders>
          </w:tcPr>
          <w:p w14:paraId="79214E73" w14:textId="77777777" w:rsidR="00CD2FD2" w:rsidRPr="00997E86" w:rsidRDefault="00CD2FD2" w:rsidP="002C32F7"/>
        </w:tc>
      </w:tr>
      <w:tr w:rsidR="00152D01" w:rsidRPr="00997E86" w14:paraId="2EE56513" w14:textId="77777777" w:rsidTr="00152D01">
        <w:trPr>
          <w:trHeight w:val="5248"/>
        </w:trPr>
        <w:tc>
          <w:tcPr>
            <w:tcW w:w="1528" w:type="pct"/>
            <w:gridSpan w:val="4"/>
            <w:tcBorders>
              <w:right w:val="single" w:sz="4" w:space="0" w:color="D9D9D9" w:themeColor="background1" w:themeShade="D9"/>
            </w:tcBorders>
          </w:tcPr>
          <w:p w14:paraId="5319D99F" w14:textId="60D558B4" w:rsidR="00144072" w:rsidRDefault="00144072" w:rsidP="00756E2D">
            <w:pPr>
              <w:pStyle w:val="Heading1"/>
              <w:spacing w:after="120"/>
            </w:pPr>
          </w:p>
          <w:p w14:paraId="21BE80BB" w14:textId="2F8B818B" w:rsidR="00144072" w:rsidRDefault="00144072" w:rsidP="00144072"/>
          <w:p w14:paraId="572B58D9" w14:textId="73893B74" w:rsidR="00552F9B" w:rsidRPr="00552F9B" w:rsidRDefault="00552F9B" w:rsidP="00552F9B"/>
        </w:tc>
        <w:tc>
          <w:tcPr>
            <w:tcW w:w="5" w:type="pct"/>
            <w:tcBorders>
              <w:left w:val="single" w:sz="4" w:space="0" w:color="D9D9D9" w:themeColor="background1" w:themeShade="D9"/>
            </w:tcBorders>
          </w:tcPr>
          <w:p w14:paraId="34FC50AE" w14:textId="53E712AB" w:rsidR="00144072" w:rsidRPr="00997E86" w:rsidRDefault="00D468B2" w:rsidP="00144072">
            <w:pPr>
              <w:pStyle w:val="Heading1"/>
            </w:pPr>
            <w:r>
              <w:t xml:space="preserve">  </w:t>
            </w:r>
          </w:p>
        </w:tc>
        <w:tc>
          <w:tcPr>
            <w:tcW w:w="3467" w:type="pct"/>
            <w:gridSpan w:val="2"/>
          </w:tcPr>
          <w:p w14:paraId="4EAFE080" w14:textId="18620EE2" w:rsidR="00144072" w:rsidRDefault="008F3AD5" w:rsidP="00960201">
            <w:pPr>
              <w:pStyle w:val="Heading1"/>
              <w:spacing w:after="100" w:afterAutospacing="1"/>
            </w:pPr>
            <w:sdt>
              <w:sdtPr>
                <w:id w:val="864106690"/>
                <w:placeholder>
                  <w:docPart w:val="8FD5A7450EE3434D8009C6858A333C85"/>
                </w:placeholder>
                <w:temporary/>
                <w:showingPlcHdr/>
                <w15:appearance w15:val="hidden"/>
              </w:sdtPr>
              <w:sdtEndPr/>
              <w:sdtContent>
                <w:r w:rsidR="00144072">
                  <w:t>Experience</w:t>
                </w:r>
              </w:sdtContent>
            </w:sdt>
          </w:p>
          <w:p w14:paraId="4C447EAB" w14:textId="5BA91D1D" w:rsidR="00552F9B" w:rsidRDefault="005629DC" w:rsidP="004163DA">
            <w:pPr>
              <w:pStyle w:val="Heading3"/>
            </w:pPr>
            <w:r>
              <w:t>Senior Analyst</w:t>
            </w:r>
            <w:r w:rsidR="006313CC">
              <w:t xml:space="preserve"> </w:t>
            </w:r>
            <w:r>
              <w:t>(</w:t>
            </w:r>
            <w:r w:rsidR="00F72168">
              <w:t xml:space="preserve">Sr. </w:t>
            </w:r>
            <w:r>
              <w:t>SDET)</w:t>
            </w:r>
            <w:r w:rsidR="00FE0DAC">
              <w:t xml:space="preserve"> at Cognizant UK&amp;I</w:t>
            </w:r>
          </w:p>
          <w:p w14:paraId="7ABC3CBC" w14:textId="19EE83CE" w:rsidR="004103C0" w:rsidRPr="000364E9" w:rsidRDefault="004163DA" w:rsidP="002B30E4">
            <w:pPr>
              <w:pStyle w:val="Heading5"/>
              <w:spacing w:after="120"/>
              <w:rPr>
                <w:sz w:val="20"/>
                <w:szCs w:val="20"/>
              </w:rPr>
            </w:pPr>
            <w:r w:rsidRPr="000364E9">
              <w:rPr>
                <w:sz w:val="20"/>
                <w:szCs w:val="20"/>
              </w:rPr>
              <w:t>London, UK – Since November 2021</w:t>
            </w:r>
          </w:p>
          <w:p w14:paraId="2272F79A" w14:textId="5BF7964F" w:rsidR="006C2DFF" w:rsidRPr="00A6425D" w:rsidRDefault="002B30E4" w:rsidP="00A6425D">
            <w:pPr>
              <w:pStyle w:val="JobDescription"/>
              <w:rPr>
                <w:rStyle w:val="JobDescriptionChar"/>
              </w:rPr>
            </w:pPr>
            <w:r w:rsidRPr="002B30E4">
              <w:rPr>
                <w:b/>
                <w:bCs/>
              </w:rPr>
              <w:t>T</w:t>
            </w:r>
            <w:r w:rsidR="00143AF1">
              <w:rPr>
                <w:b/>
                <w:bCs/>
              </w:rPr>
              <w:t>ech Stack</w:t>
            </w:r>
            <w:r>
              <w:t xml:space="preserve">: .NET Core, Azure Functions, Azure DevOps, Docker, App insights, </w:t>
            </w:r>
            <w:r w:rsidR="00FB16AC">
              <w:t>SQL, Service</w:t>
            </w:r>
            <w:r>
              <w:t xml:space="preserve"> Bus, Grafana &amp; Azure Portal</w:t>
            </w:r>
            <w:r w:rsidR="002614A9">
              <w:t xml:space="preserve">, XUnit, JMeter, and </w:t>
            </w:r>
            <w:r w:rsidR="00821D88">
              <w:t>Cypress</w:t>
            </w:r>
          </w:p>
          <w:p w14:paraId="6CC2BD8E" w14:textId="5FCDCDFF" w:rsidR="00A6425D" w:rsidRDefault="00CA7BCE" w:rsidP="00DB3D00">
            <w:pPr>
              <w:pStyle w:val="ListBullet"/>
              <w:ind w:left="602"/>
            </w:pPr>
            <w:r>
              <w:t xml:space="preserve"> Sr. SDET member in a Scrum team which is part of Bag &amp; Checkout Team, Handling the Customer Premier life cycle with event based microservices</w:t>
            </w:r>
            <w:r w:rsidR="00290944">
              <w:t xml:space="preserve">. </w:t>
            </w:r>
          </w:p>
          <w:p w14:paraId="75649922" w14:textId="3C522802" w:rsidR="00290944" w:rsidRDefault="006C4EE6" w:rsidP="00DB3D00">
            <w:pPr>
              <w:pStyle w:val="ListBullet"/>
              <w:ind w:left="602"/>
            </w:pPr>
            <w:r>
              <w:t>Developing</w:t>
            </w:r>
            <w:r w:rsidR="00290944">
              <w:t xml:space="preserve"> </w:t>
            </w:r>
            <w:r w:rsidR="007F6FED">
              <w:t xml:space="preserve">automated tests </w:t>
            </w:r>
            <w:r w:rsidR="0078220F">
              <w:t xml:space="preserve">for </w:t>
            </w:r>
            <w:r w:rsidR="00682202">
              <w:t>microservice</w:t>
            </w:r>
            <w:r w:rsidR="00B14741">
              <w:t>s</w:t>
            </w:r>
            <w:r w:rsidR="0078220F">
              <w:t xml:space="preserve"> &amp; Azure Functions </w:t>
            </w:r>
            <w:r w:rsidR="005E55B2">
              <w:t>and deploying them in pipelines</w:t>
            </w:r>
            <w:r w:rsidR="001D6BF5">
              <w:t>.</w:t>
            </w:r>
            <w:r w:rsidR="00290944">
              <w:t xml:space="preserve"> </w:t>
            </w:r>
          </w:p>
          <w:p w14:paraId="0348A9EA" w14:textId="77777777" w:rsidR="00964848" w:rsidRDefault="00964848" w:rsidP="00964848">
            <w:pPr>
              <w:pStyle w:val="ListBullet"/>
              <w:numPr>
                <w:ilvl w:val="0"/>
                <w:numId w:val="0"/>
              </w:numPr>
              <w:ind w:left="864"/>
            </w:pPr>
          </w:p>
          <w:p w14:paraId="26065A86" w14:textId="58B8E2FB" w:rsidR="007D07D1" w:rsidRDefault="00ED5D7D" w:rsidP="007D07D1">
            <w:pPr>
              <w:pStyle w:val="Heading3"/>
            </w:pPr>
            <w:r>
              <w:t xml:space="preserve">Sr. </w:t>
            </w:r>
            <w:r w:rsidR="007D07D1">
              <w:t>SDET</w:t>
            </w:r>
            <w:r w:rsidR="009414FE">
              <w:t xml:space="preserve"> </w:t>
            </w:r>
            <w:r w:rsidR="00F72168">
              <w:t xml:space="preserve">at </w:t>
            </w:r>
            <w:r w:rsidR="000F7086">
              <w:t>Infosys Limited</w:t>
            </w:r>
          </w:p>
          <w:p w14:paraId="392297F1" w14:textId="3026F1CB" w:rsidR="00A6425D" w:rsidRDefault="000F7086" w:rsidP="007D07D1">
            <w:pPr>
              <w:pStyle w:val="Heading5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Gothenburg, Sweden</w:t>
            </w:r>
            <w:r w:rsidR="007D07D1" w:rsidRPr="000364E9">
              <w:rPr>
                <w:sz w:val="20"/>
                <w:szCs w:val="20"/>
              </w:rPr>
              <w:t xml:space="preserve"> </w:t>
            </w:r>
            <w:r w:rsidR="004B46FF">
              <w:rPr>
                <w:sz w:val="20"/>
                <w:szCs w:val="20"/>
              </w:rPr>
              <w:t>&amp; Hyderabad, India</w:t>
            </w:r>
            <w:r w:rsidR="007D07D1" w:rsidRPr="000364E9">
              <w:rPr>
                <w:sz w:val="20"/>
                <w:szCs w:val="20"/>
              </w:rPr>
              <w:t>–</w:t>
            </w:r>
            <w:r w:rsidR="00801134">
              <w:rPr>
                <w:sz w:val="20"/>
                <w:szCs w:val="20"/>
              </w:rPr>
              <w:t xml:space="preserve"> from</w:t>
            </w:r>
            <w:r w:rsidR="007D07D1" w:rsidRPr="000364E9">
              <w:rPr>
                <w:sz w:val="20"/>
                <w:szCs w:val="20"/>
              </w:rPr>
              <w:t xml:space="preserve"> </w:t>
            </w:r>
            <w:r w:rsidR="006138C4">
              <w:rPr>
                <w:sz w:val="20"/>
                <w:szCs w:val="20"/>
              </w:rPr>
              <w:t>April</w:t>
            </w:r>
            <w:r w:rsidR="00801134">
              <w:rPr>
                <w:sz w:val="20"/>
                <w:szCs w:val="20"/>
              </w:rPr>
              <w:t xml:space="preserve"> 201</w:t>
            </w:r>
            <w:r w:rsidR="006138C4">
              <w:rPr>
                <w:sz w:val="20"/>
                <w:szCs w:val="20"/>
              </w:rPr>
              <w:t>8</w:t>
            </w:r>
            <w:r w:rsidR="00801134">
              <w:rPr>
                <w:sz w:val="20"/>
                <w:szCs w:val="20"/>
              </w:rPr>
              <w:t xml:space="preserve"> till August 2021</w:t>
            </w:r>
          </w:p>
          <w:p w14:paraId="21BFCEDD" w14:textId="4FC33B2E" w:rsidR="00ED5D4F" w:rsidRPr="00215180" w:rsidRDefault="00A85F71" w:rsidP="00ED5D4F">
            <w:pPr>
              <w:pStyle w:val="JobDescription"/>
              <w:rPr>
                <w:rStyle w:val="JobDescriptionChar"/>
              </w:rPr>
            </w:pPr>
            <w:r w:rsidRPr="002B30E4">
              <w:rPr>
                <w:b/>
                <w:bCs/>
              </w:rPr>
              <w:t>T</w:t>
            </w:r>
            <w:r>
              <w:rPr>
                <w:b/>
                <w:bCs/>
              </w:rPr>
              <w:t>ech Stack</w:t>
            </w:r>
            <w:r w:rsidR="00ED5D4F" w:rsidRPr="00215180">
              <w:t xml:space="preserve">: .NET, </w:t>
            </w:r>
            <w:r w:rsidR="00DA5B2C" w:rsidRPr="00215180">
              <w:t>Java</w:t>
            </w:r>
            <w:r w:rsidR="00ED5D4F" w:rsidRPr="00215180">
              <w:t>,</w:t>
            </w:r>
            <w:r w:rsidR="00DA5B2C" w:rsidRPr="00215180">
              <w:t xml:space="preserve"> JavaScript, Selenium, Cypress, Postman, </w:t>
            </w:r>
            <w:r w:rsidR="006E5B7A" w:rsidRPr="00215180">
              <w:t>RESTful</w:t>
            </w:r>
            <w:r w:rsidR="000B2575" w:rsidRPr="00215180">
              <w:t>,</w:t>
            </w:r>
            <w:r w:rsidR="004C5D83">
              <w:t xml:space="preserve"> </w:t>
            </w:r>
            <w:r w:rsidR="000800FC">
              <w:t xml:space="preserve">BDD, </w:t>
            </w:r>
            <w:r w:rsidR="00D72D8E">
              <w:t xml:space="preserve">Cucumber, </w:t>
            </w:r>
            <w:r w:rsidR="00D72D8E" w:rsidRPr="00215180">
              <w:t>Microservices</w:t>
            </w:r>
            <w:r w:rsidR="00C855CB" w:rsidRPr="00215180">
              <w:t>,</w:t>
            </w:r>
            <w:r w:rsidR="000B2575" w:rsidRPr="00215180">
              <w:t xml:space="preserve"> </w:t>
            </w:r>
            <w:r w:rsidR="00ED5D4F" w:rsidRPr="00215180">
              <w:t xml:space="preserve">Azure DevOps, Docker, </w:t>
            </w:r>
            <w:r w:rsidR="00DA5B2C" w:rsidRPr="00215180">
              <w:t>Kibana, Mongo DB, RabbitMQ</w:t>
            </w:r>
            <w:r w:rsidR="00ED5D4F" w:rsidRPr="00215180">
              <w:t>, Grafana</w:t>
            </w:r>
            <w:r w:rsidR="000B2575" w:rsidRPr="00215180">
              <w:t xml:space="preserve"> &amp; </w:t>
            </w:r>
            <w:r w:rsidR="00233A0F" w:rsidRPr="00215180">
              <w:t>JMeter</w:t>
            </w:r>
          </w:p>
          <w:p w14:paraId="0A66F56B" w14:textId="4C9A0BCD" w:rsidR="00A6425D" w:rsidRPr="00215180" w:rsidRDefault="003776A2" w:rsidP="00DB3D00">
            <w:pPr>
              <w:pStyle w:val="ListBullet"/>
              <w:ind w:left="602"/>
            </w:pPr>
            <w:r w:rsidRPr="00215180">
              <w:t xml:space="preserve">Working as an SDET as part of Scrum and Designed and implemented </w:t>
            </w:r>
            <w:r w:rsidR="0008749C" w:rsidRPr="00215180">
              <w:t>framework</w:t>
            </w:r>
            <w:r w:rsidR="003C1757">
              <w:t>s</w:t>
            </w:r>
            <w:r w:rsidRPr="00215180">
              <w:t xml:space="preserve"> from the scratch and automated tests using </w:t>
            </w:r>
            <w:r w:rsidR="00E938FC">
              <w:t>Cypress, Selenium</w:t>
            </w:r>
            <w:r w:rsidR="00515CBD">
              <w:t xml:space="preserve"> </w:t>
            </w:r>
            <w:r w:rsidR="00E938FC">
              <w:t>(</w:t>
            </w:r>
            <w:r w:rsidR="001F5F07" w:rsidRPr="00215180">
              <w:t>C#/</w:t>
            </w:r>
            <w:r w:rsidRPr="00215180">
              <w:t>Java/JavaScript</w:t>
            </w:r>
            <w:r w:rsidR="00E938FC">
              <w:t>)</w:t>
            </w:r>
            <w:r w:rsidRPr="00215180">
              <w:t xml:space="preserve"> depending on the applications</w:t>
            </w:r>
            <w:r w:rsidR="00035251" w:rsidRPr="00215180">
              <w:t>.</w:t>
            </w:r>
          </w:p>
          <w:p w14:paraId="4C6A03AC" w14:textId="2F8E7B77" w:rsidR="00247E02" w:rsidRPr="00215180" w:rsidRDefault="00FE7F43" w:rsidP="00DB3D00">
            <w:pPr>
              <w:pStyle w:val="ListBullet"/>
              <w:ind w:left="602"/>
            </w:pPr>
            <w:r w:rsidRPr="00215180">
              <w:t>Creat</w:t>
            </w:r>
            <w:r w:rsidR="004632D0" w:rsidRPr="00215180">
              <w:t>ed</w:t>
            </w:r>
            <w:r w:rsidRPr="00215180">
              <w:t xml:space="preserve"> and maintai</w:t>
            </w:r>
            <w:r w:rsidR="000475EE" w:rsidRPr="00215180">
              <w:t>ned</w:t>
            </w:r>
            <w:r w:rsidRPr="00215180">
              <w:t xml:space="preserve"> pipelines and integrating them on Azure DevOps</w:t>
            </w:r>
            <w:r w:rsidR="005277A5" w:rsidRPr="00215180">
              <w:t>/Jenkins</w:t>
            </w:r>
            <w:r w:rsidRPr="00215180">
              <w:t>.</w:t>
            </w:r>
          </w:p>
          <w:p w14:paraId="082349FE" w14:textId="1A767902" w:rsidR="00AB7BFF" w:rsidRDefault="00AB7BFF" w:rsidP="00DB3D00">
            <w:pPr>
              <w:pStyle w:val="ListBullet"/>
              <w:ind w:left="602"/>
            </w:pPr>
            <w:r w:rsidRPr="00215180">
              <w:t xml:space="preserve">Enhanced existing </w:t>
            </w:r>
            <w:r w:rsidR="009A33CB">
              <w:t xml:space="preserve">test </w:t>
            </w:r>
            <w:r w:rsidRPr="00215180">
              <w:t xml:space="preserve">frameworks to increase the speed of executions </w:t>
            </w:r>
            <w:r w:rsidR="00077F4E">
              <w:t xml:space="preserve">and cross browsers. </w:t>
            </w:r>
          </w:p>
          <w:p w14:paraId="142563C6" w14:textId="1194677B" w:rsidR="005A02FA" w:rsidRDefault="006958FF" w:rsidP="00DB3D00">
            <w:pPr>
              <w:pStyle w:val="ListBullet"/>
              <w:ind w:left="602"/>
            </w:pPr>
            <w:r>
              <w:t>Improved</w:t>
            </w:r>
            <w:r w:rsidR="00EA7196">
              <w:t xml:space="preserve"> execution time of </w:t>
            </w:r>
            <w:r w:rsidR="00EA7196" w:rsidRPr="00B54F29">
              <w:rPr>
                <w:rFonts w:ascii="Abadi" w:hAnsi="Abadi"/>
              </w:rPr>
              <w:t>20 hours to 90 mins</w:t>
            </w:r>
            <w:r w:rsidR="00EA7196">
              <w:t>, while working with Volvo Cars</w:t>
            </w:r>
            <w:r w:rsidR="001B2F81">
              <w:t>.</w:t>
            </w:r>
          </w:p>
          <w:p w14:paraId="055286DF" w14:textId="72B22EF0" w:rsidR="00296890" w:rsidRDefault="009A33CB" w:rsidP="00DB3D00">
            <w:pPr>
              <w:pStyle w:val="ListBullet"/>
              <w:ind w:left="602"/>
            </w:pPr>
            <w:r>
              <w:t>A core member of NexGen testing frameworks and contributed effectively to testing techniques</w:t>
            </w:r>
          </w:p>
          <w:p w14:paraId="03C2CBD3" w14:textId="6BAD3FA2" w:rsidR="00296890" w:rsidRDefault="00DF7B9D" w:rsidP="00DB3D00">
            <w:pPr>
              <w:pStyle w:val="ListBullet"/>
              <w:ind w:left="602"/>
            </w:pPr>
            <w:r>
              <w:t>Converting acceptance criteria into BDD based scenarios and automating using Cucumber</w:t>
            </w:r>
          </w:p>
          <w:p w14:paraId="006EF159" w14:textId="5D61EE6D" w:rsidR="00DF04A2" w:rsidRDefault="005409B4" w:rsidP="00DB3D00">
            <w:pPr>
              <w:pStyle w:val="ListBullet"/>
              <w:ind w:left="602"/>
            </w:pPr>
            <w:r>
              <w:t xml:space="preserve">Awarded as “Rock star Rookie” in Q2 FY19 &amp; “Tech Wizard award” in </w:t>
            </w:r>
            <w:r w:rsidR="005E0B41">
              <w:t>Q3</w:t>
            </w:r>
            <w:r>
              <w:t xml:space="preserve"> 20</w:t>
            </w:r>
            <w:r w:rsidR="000778CD">
              <w:t>20</w:t>
            </w:r>
            <w:r>
              <w:t>.</w:t>
            </w:r>
          </w:p>
          <w:p w14:paraId="615517E0" w14:textId="77777777" w:rsidR="00964848" w:rsidRPr="00215180" w:rsidRDefault="00964848" w:rsidP="00964848">
            <w:pPr>
              <w:pStyle w:val="ListBullet"/>
              <w:numPr>
                <w:ilvl w:val="0"/>
                <w:numId w:val="0"/>
              </w:numPr>
              <w:ind w:left="864"/>
            </w:pPr>
          </w:p>
          <w:p w14:paraId="1BA0328D" w14:textId="00F87DD2" w:rsidR="00454821" w:rsidRDefault="00454821" w:rsidP="00454821">
            <w:pPr>
              <w:pStyle w:val="Heading3"/>
            </w:pPr>
            <w:r>
              <w:t xml:space="preserve">Sr. </w:t>
            </w:r>
            <w:r w:rsidR="004C4928">
              <w:t>Software Analyst</w:t>
            </w:r>
            <w:r>
              <w:t xml:space="preserve"> at </w:t>
            </w:r>
            <w:r w:rsidR="00A83C47">
              <w:t>Accenture</w:t>
            </w:r>
          </w:p>
          <w:p w14:paraId="6BC00A63" w14:textId="11F7BCCA" w:rsidR="00454821" w:rsidRDefault="00454821" w:rsidP="00454821">
            <w:pPr>
              <w:pStyle w:val="Heading5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Hyderabad, India</w:t>
            </w:r>
            <w:r w:rsidRPr="000364E9">
              <w:rPr>
                <w:sz w:val="20"/>
                <w:szCs w:val="20"/>
              </w:rPr>
              <w:t>–</w:t>
            </w:r>
            <w:r>
              <w:rPr>
                <w:sz w:val="20"/>
                <w:szCs w:val="20"/>
              </w:rPr>
              <w:t xml:space="preserve"> from</w:t>
            </w:r>
            <w:r w:rsidRPr="000364E9">
              <w:rPr>
                <w:sz w:val="20"/>
                <w:szCs w:val="20"/>
              </w:rPr>
              <w:t xml:space="preserve"> </w:t>
            </w:r>
            <w:r w:rsidR="00097FEF">
              <w:rPr>
                <w:sz w:val="20"/>
                <w:szCs w:val="20"/>
              </w:rPr>
              <w:t>Jan</w:t>
            </w:r>
            <w:r>
              <w:rPr>
                <w:sz w:val="20"/>
                <w:szCs w:val="20"/>
              </w:rPr>
              <w:t xml:space="preserve"> 201</w:t>
            </w:r>
            <w:r w:rsidR="00097FEF">
              <w:rPr>
                <w:sz w:val="20"/>
                <w:szCs w:val="20"/>
              </w:rPr>
              <w:t>4</w:t>
            </w:r>
            <w:r>
              <w:rPr>
                <w:sz w:val="20"/>
                <w:szCs w:val="20"/>
              </w:rPr>
              <w:t xml:space="preserve"> till </w:t>
            </w:r>
            <w:r w:rsidR="00A239BA">
              <w:rPr>
                <w:sz w:val="20"/>
                <w:szCs w:val="20"/>
              </w:rPr>
              <w:t>April</w:t>
            </w:r>
            <w:r>
              <w:rPr>
                <w:sz w:val="20"/>
                <w:szCs w:val="20"/>
              </w:rPr>
              <w:t xml:space="preserve"> 20</w:t>
            </w:r>
            <w:r w:rsidR="00A239BA">
              <w:rPr>
                <w:sz w:val="20"/>
                <w:szCs w:val="20"/>
              </w:rPr>
              <w:t>18</w:t>
            </w:r>
          </w:p>
          <w:p w14:paraId="415B5686" w14:textId="5B5226B1" w:rsidR="00454821" w:rsidRPr="00A6425D" w:rsidRDefault="001F16C1" w:rsidP="00454821">
            <w:pPr>
              <w:pStyle w:val="JobDescription"/>
              <w:rPr>
                <w:rStyle w:val="JobDescriptionChar"/>
              </w:rPr>
            </w:pPr>
            <w:r w:rsidRPr="002B30E4">
              <w:rPr>
                <w:b/>
                <w:bCs/>
              </w:rPr>
              <w:t>T</w:t>
            </w:r>
            <w:r>
              <w:rPr>
                <w:b/>
                <w:bCs/>
              </w:rPr>
              <w:t>ech Stack</w:t>
            </w:r>
            <w:r w:rsidR="00454821">
              <w:t xml:space="preserve">: </w:t>
            </w:r>
            <w:r w:rsidR="00E96170">
              <w:t>C#,</w:t>
            </w:r>
            <w:r w:rsidR="00454821">
              <w:t xml:space="preserve"> Java, Selenium, </w:t>
            </w:r>
            <w:r w:rsidR="00CF7F6F">
              <w:t xml:space="preserve">TestNG, Junit, Maven, NUnit, </w:t>
            </w:r>
            <w:r w:rsidR="00DC47B1">
              <w:t xml:space="preserve">SpecFlow, </w:t>
            </w:r>
            <w:r w:rsidR="00B21D98">
              <w:t>SOAPUI</w:t>
            </w:r>
            <w:r w:rsidR="00454821">
              <w:t xml:space="preserve">, RESTful, </w:t>
            </w:r>
            <w:r w:rsidR="001E431C">
              <w:t>Jenkins</w:t>
            </w:r>
            <w:r w:rsidR="00454821">
              <w:t xml:space="preserve">, </w:t>
            </w:r>
            <w:r w:rsidR="000F61A3">
              <w:t>Browser</w:t>
            </w:r>
            <w:r w:rsidR="00F42AE9">
              <w:t xml:space="preserve"> </w:t>
            </w:r>
            <w:r w:rsidR="000F61A3">
              <w:t>Stack</w:t>
            </w:r>
            <w:r w:rsidR="00454821">
              <w:t xml:space="preserve">, </w:t>
            </w:r>
            <w:r w:rsidR="009B0C07">
              <w:t>Salesforce</w:t>
            </w:r>
            <w:r w:rsidR="00454821">
              <w:t xml:space="preserve">, </w:t>
            </w:r>
            <w:r w:rsidR="00FB3D2A">
              <w:t>PL/SQL</w:t>
            </w:r>
            <w:r w:rsidR="00454821">
              <w:t xml:space="preserve">, </w:t>
            </w:r>
            <w:r w:rsidR="002808BF">
              <w:t>HP UFT, JIRA</w:t>
            </w:r>
            <w:r w:rsidR="00947C22">
              <w:t xml:space="preserve"> and </w:t>
            </w:r>
            <w:r w:rsidR="001C49D0">
              <w:t>Cucumber</w:t>
            </w:r>
          </w:p>
          <w:p w14:paraId="68133582" w14:textId="3D9AB0C7" w:rsidR="00454821" w:rsidRDefault="003C1757" w:rsidP="00F82441">
            <w:pPr>
              <w:pStyle w:val="ListBullet"/>
              <w:ind w:left="602"/>
            </w:pPr>
            <w:r>
              <w:t>Developed and</w:t>
            </w:r>
            <w:r w:rsidR="00454821">
              <w:t xml:space="preserve"> implemented </w:t>
            </w:r>
            <w:r w:rsidR="00C173EA">
              <w:t>several</w:t>
            </w:r>
            <w:r w:rsidR="00454821">
              <w:t xml:space="preserve"> framework</w:t>
            </w:r>
            <w:r w:rsidR="005C2BF2">
              <w:t>s and a</w:t>
            </w:r>
            <w:r w:rsidR="00454821">
              <w:t xml:space="preserve">utomated tests using </w:t>
            </w:r>
            <w:r w:rsidR="005C2BF2">
              <w:t>Selenium, Cucumber and HP UFT tools for various applications like Web, SAP &amp; Salesforce.</w:t>
            </w:r>
          </w:p>
          <w:p w14:paraId="6AAD35B9" w14:textId="76E7B439" w:rsidR="00A6425D" w:rsidRDefault="00653B7E" w:rsidP="00F82441">
            <w:pPr>
              <w:pStyle w:val="ListBullet"/>
              <w:ind w:left="602"/>
            </w:pPr>
            <w:r>
              <w:t xml:space="preserve">Automated around </w:t>
            </w:r>
            <w:r w:rsidRPr="00DB00B4">
              <w:rPr>
                <w:rFonts w:ascii="Abadi" w:hAnsi="Abadi"/>
              </w:rPr>
              <w:t>1800</w:t>
            </w:r>
            <w:r>
              <w:t xml:space="preserve"> tes</w:t>
            </w:r>
            <w:r w:rsidR="00B97DD9">
              <w:t>t</w:t>
            </w:r>
            <w:r>
              <w:t xml:space="preserve"> cases for a health care client and executed them daily. </w:t>
            </w:r>
          </w:p>
          <w:p w14:paraId="6558E83F" w14:textId="77777777" w:rsidR="0062160E" w:rsidRDefault="001B28F5" w:rsidP="00F82441">
            <w:pPr>
              <w:pStyle w:val="ListBullet"/>
              <w:ind w:left="602"/>
            </w:pPr>
            <w:r>
              <w:t xml:space="preserve">Designing/Developing </w:t>
            </w:r>
            <w:r w:rsidR="00271D34">
              <w:t xml:space="preserve">BDD </w:t>
            </w:r>
            <w:r>
              <w:t>Scenario</w:t>
            </w:r>
            <w:r w:rsidR="009074E9">
              <w:t xml:space="preserve">s that </w:t>
            </w:r>
            <w:r>
              <w:t xml:space="preserve">written in Gherkin and </w:t>
            </w:r>
            <w:r w:rsidR="00E22429">
              <w:t>executing</w:t>
            </w:r>
            <w:r>
              <w:t xml:space="preserve"> </w:t>
            </w:r>
            <w:r w:rsidR="00E22429">
              <w:t>in</w:t>
            </w:r>
            <w:r>
              <w:t xml:space="preserve"> Jenkins.</w:t>
            </w:r>
          </w:p>
          <w:p w14:paraId="3FE4C65E" w14:textId="50C4F8B8" w:rsidR="00296890" w:rsidRDefault="0091182F" w:rsidP="00F82441">
            <w:pPr>
              <w:pStyle w:val="ListBullet"/>
              <w:ind w:left="602"/>
            </w:pPr>
            <w:r>
              <w:t xml:space="preserve">Provided trainings to various teams on automation and </w:t>
            </w:r>
            <w:r w:rsidR="00E3235C">
              <w:t>helping</w:t>
            </w:r>
            <w:r>
              <w:t xml:space="preserve"> them to </w:t>
            </w:r>
            <w:r w:rsidR="00E3235C">
              <w:t>automate tests</w:t>
            </w:r>
            <w:r>
              <w:t>.</w:t>
            </w:r>
          </w:p>
          <w:p w14:paraId="5A09393B" w14:textId="72433038" w:rsidR="00DF04A2" w:rsidRPr="006C2DFF" w:rsidRDefault="00C846D6" w:rsidP="00F82441">
            <w:pPr>
              <w:pStyle w:val="ListBullet"/>
              <w:ind w:left="602"/>
            </w:pPr>
            <w:r>
              <w:t>Received “ACE Award” 2 times and awarded as “Zenith Young Champion”</w:t>
            </w:r>
            <w:r w:rsidR="00102A05">
              <w:t xml:space="preserve"> in Dec 2017</w:t>
            </w:r>
            <w:r w:rsidR="0074796B">
              <w:t>.</w:t>
            </w:r>
          </w:p>
        </w:tc>
      </w:tr>
    </w:tbl>
    <w:p w14:paraId="31635F2C" w14:textId="62CFBECA" w:rsidR="005A20B8" w:rsidRDefault="005A20B8"/>
    <w:sectPr w:rsidR="005A20B8" w:rsidSect="00C777FF">
      <w:headerReference w:type="default" r:id="rId33"/>
      <w:footerReference w:type="default" r:id="rId34"/>
      <w:pgSz w:w="12240" w:h="15840"/>
      <w:pgMar w:top="576" w:right="720" w:bottom="576" w:left="720" w:header="144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D1E393" w14:textId="77777777" w:rsidR="008F3AD5" w:rsidRDefault="008F3AD5" w:rsidP="00B21D64">
      <w:r>
        <w:separator/>
      </w:r>
    </w:p>
  </w:endnote>
  <w:endnote w:type="continuationSeparator" w:id="0">
    <w:p w14:paraId="1DC0864E" w14:textId="77777777" w:rsidR="008F3AD5" w:rsidRDefault="008F3AD5" w:rsidP="00B21D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ECCE3D" w14:textId="656E49D4" w:rsidR="00A96376" w:rsidRDefault="00A96376" w:rsidP="00A72FCB">
    <w:pPr>
      <w:pStyle w:val="Foot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2A311A" wp14:editId="7CBD7B1C">
              <wp:simplePos x="0" y="0"/>
              <wp:positionH relativeFrom="page">
                <wp:align>right</wp:align>
              </wp:positionH>
              <wp:positionV relativeFrom="bottomMargin">
                <wp:align>top</wp:align>
              </wp:positionV>
              <wp:extent cx="7812000" cy="410902"/>
              <wp:effectExtent l="0" t="0" r="0" b="8255"/>
              <wp:wrapNone/>
              <wp:docPr id="128" name="Rectangle 8">
                <a:extLst xmlns:a="http://schemas.openxmlformats.org/drawingml/2006/main">
                  <a:ext uri="{FF2B5EF4-FFF2-40B4-BE49-F238E27FC236}">
                    <a16:creationId xmlns:a16="http://schemas.microsoft.com/office/drawing/2014/main" id="{F294C76A-149D-471C-83B1-CB21461C2CF0}"/>
                  </a:ext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12000" cy="410902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20000"/>
                          <a:lumOff val="8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718C443" w14:textId="7E2D5299" w:rsidR="00A72FCB" w:rsidRDefault="00C9253A" w:rsidP="0003309C">
                          <w:pPr>
                            <w:jc w:val="right"/>
                          </w:pPr>
                          <w:r>
                            <w:t>P</w:t>
                          </w:r>
                          <w:r w:rsidR="00A72FCB">
                            <w:t>lease visit</w:t>
                          </w:r>
                          <w:r>
                            <w:t xml:space="preserve"> my</w:t>
                          </w:r>
                          <w:r w:rsidR="00A72FCB" w:rsidRPr="00F9495B">
                            <w:rPr>
                              <w:color w:val="D75C00" w:themeColor="accent5" w:themeShade="BF"/>
                            </w:rPr>
                            <w:t xml:space="preserve"> </w:t>
                          </w:r>
                          <w:hyperlink r:id="rId1" w:history="1">
                            <w:r w:rsidR="00A72FCB" w:rsidRPr="00F9495B">
                              <w:rPr>
                                <w:rStyle w:val="Hyperlink"/>
                                <w:color w:val="D75C00" w:themeColor="accent5" w:themeShade="BF"/>
                              </w:rPr>
                              <w:t>portfolio</w:t>
                            </w:r>
                          </w:hyperlink>
                          <w:r w:rsidR="00A72FCB">
                            <w:t xml:space="preserve"> </w:t>
                          </w:r>
                          <w:r>
                            <w:t xml:space="preserve">for </w:t>
                          </w:r>
                          <w:r w:rsidR="00E54B8D">
                            <w:t>more details</w:t>
                          </w:r>
                          <w:r>
                            <w:t>.</w:t>
                          </w:r>
                        </w:p>
                      </w:txbxContent>
                    </wps:txbx>
                    <wps:bodyPr wrap="square" rtlCol="0" anchor="ctr"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12A311A" id="Rectangle 8" o:spid="_x0000_s1030" alt="&quot;&quot;" style="position:absolute;left:0;text-align:left;margin-left:563.9pt;margin-top:0;width:615.1pt;height:32.3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top;mso-position-vertical-relative:bottom-margin-area;mso-width-percent:100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" fillcolor="#def5ee [663]" stroked="f" strokeweight="1pt">
              <v:textbox>
                <w:txbxContent>
                  <w:p w14:paraId="5718C443" w14:textId="7E2D5299" w:rsidR="00A72FCB" w:rsidRDefault="00C9253A" w:rsidP="0003309C">
                    <w:pPr>
                      <w:jc w:val="right"/>
                    </w:pPr>
                    <w:r>
                      <w:t>P</w:t>
                    </w:r>
                    <w:r w:rsidR="00A72FCB">
                      <w:t>lease visit</w:t>
                    </w:r>
                    <w:r>
                      <w:t xml:space="preserve"> my</w:t>
                    </w:r>
                    <w:r w:rsidR="00A72FCB" w:rsidRPr="00F9495B">
                      <w:rPr>
                        <w:color w:val="D75C00" w:themeColor="accent5" w:themeShade="BF"/>
                      </w:rPr>
                      <w:t xml:space="preserve"> </w:t>
                    </w:r>
                    <w:hyperlink r:id="rId2" w:history="1">
                      <w:r w:rsidR="00A72FCB" w:rsidRPr="00F9495B">
                        <w:rPr>
                          <w:rStyle w:val="Hyperlink"/>
                          <w:color w:val="D75C00" w:themeColor="accent5" w:themeShade="BF"/>
                        </w:rPr>
                        <w:t>portfolio</w:t>
                      </w:r>
                    </w:hyperlink>
                    <w:r w:rsidR="00A72FCB">
                      <w:t xml:space="preserve"> </w:t>
                    </w:r>
                    <w:r>
                      <w:t xml:space="preserve">for </w:t>
                    </w:r>
                    <w:r w:rsidR="00E54B8D">
                      <w:t>more details</w:t>
                    </w:r>
                    <w:r>
                      <w:t>.</w:t>
                    </w:r>
                  </w:p>
                </w:txbxContent>
              </v:textbox>
              <w10:wrap anchorx="page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BD47A8" w14:textId="77777777" w:rsidR="008F3AD5" w:rsidRDefault="008F3AD5" w:rsidP="00B21D64">
      <w:r>
        <w:separator/>
      </w:r>
    </w:p>
  </w:footnote>
  <w:footnote w:type="continuationSeparator" w:id="0">
    <w:p w14:paraId="01BCAE49" w14:textId="77777777" w:rsidR="008F3AD5" w:rsidRDefault="008F3AD5" w:rsidP="00B21D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9C942C" w14:textId="77777777" w:rsidR="00B21D64" w:rsidRDefault="00997E86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5168" behindDoc="0" locked="0" layoutInCell="1" allowOverlap="1" wp14:anchorId="4F98E629" wp14:editId="3668CDBF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931943" cy="4138331"/>
              <wp:effectExtent l="0" t="0" r="0" b="0"/>
              <wp:wrapNone/>
              <wp:docPr id="129" name="Group 129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31943" cy="4138331"/>
                        <a:chOff x="-14862" y="0"/>
                        <a:chExt cx="7931943" cy="4138222"/>
                      </a:xfrm>
                    </wpg:grpSpPr>
                    <wps:wsp>
                      <wps:cNvPr id="4" name="Rectangle 2">
                        <a:extLst>
                          <a:ext uri="{FF2B5EF4-FFF2-40B4-BE49-F238E27FC236}">
                            <a16:creationId xmlns:a16="http://schemas.microsoft.com/office/drawing/2014/main" id="{326EC125-E93E-40BE-B55C-6E23058151C4}"/>
                          </a:ext>
                        </a:extLst>
                      </wps:cNvPr>
                      <wps:cNvSpPr/>
                      <wps:spPr>
                        <a:xfrm>
                          <a:off x="2719719" y="1794029"/>
                          <a:ext cx="5197362" cy="105197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7" name="Rectangle 3">
                        <a:extLst>
                          <a:ext uri="{FF2B5EF4-FFF2-40B4-BE49-F238E27FC236}">
                            <a16:creationId xmlns:a16="http://schemas.microsoft.com/office/drawing/2014/main" id="{4998032C-AD94-4468-92AD-813C55441BE0}"/>
                          </a:ext>
                        </a:extLst>
                      </wps:cNvPr>
                      <wps:cNvSpPr/>
                      <wps:spPr>
                        <a:xfrm>
                          <a:off x="-14862" y="1768130"/>
                          <a:ext cx="2757917" cy="237009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8" name="Rectangle 4">
                        <a:extLst>
                          <a:ext uri="{FF2B5EF4-FFF2-40B4-BE49-F238E27FC236}">
                            <a16:creationId xmlns:a16="http://schemas.microsoft.com/office/drawing/2014/main" id="{7BC5FE86-2E8F-4B97-849C-CBEFA6E48077}"/>
                          </a:ext>
                        </a:extLst>
                      </wps:cNvPr>
                      <wps:cNvSpPr/>
                      <wps:spPr>
                        <a:xfrm>
                          <a:off x="-2" y="0"/>
                          <a:ext cx="7917083" cy="179402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2F2E739" id="Group 129" o:spid="_x0000_s1026" alt="&quot;&quot;" style="position:absolute;margin-left:0;margin-top:0;width:624.55pt;height:325.85pt;z-index:251655168;mso-position-horizontal:center;mso-position-horizontal-relative:page;mso-position-vertical:top;mso-position-vertical-relative:page;mso-height-relative:margin" coordorigin="-148" coordsize="79319,41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">
              <v:rect id="Rectangle 2" o:spid="_x0000_s1027" style="position:absolute;left:27197;top:17940;width:51973;height:10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" fillcolor="#beebde [1303]" stroked="f" strokeweight="1pt"/>
              <v:rect id="Rectangle 3" o:spid="_x0000_s1028" style="position:absolute;left:-148;top:17681;width:27578;height:237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" fillcolor="#f2f2f2 [3052]" stroked="f" strokeweight="1pt"/>
              <v:rect id="Rectangle 4" o:spid="_x0000_s1029" style="position:absolute;width:79170;height:17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" fillcolor="#a5a5a5 [2092]" stroked="f" strokeweight="1pt"/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E12005A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A551D8A"/>
    <w:multiLevelType w:val="multilevel"/>
    <w:tmpl w:val="9D984FD2"/>
    <w:styleLink w:val="BullettedList"/>
    <w:lvl w:ilvl="0">
      <w:start w:val="1"/>
      <w:numFmt w:val="bullet"/>
      <w:pStyle w:val="ListBullet"/>
      <w:lvlText w:val=""/>
      <w:lvlJc w:val="left"/>
      <w:pPr>
        <w:ind w:left="864" w:hanging="432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2A72CA"/>
    <w:multiLevelType w:val="hybridMultilevel"/>
    <w:tmpl w:val="1040BCF8"/>
    <w:lvl w:ilvl="0" w:tplc="A7EA5B54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6F3C8C"/>
    <w:multiLevelType w:val="hybridMultilevel"/>
    <w:tmpl w:val="FCEEF7F8"/>
    <w:lvl w:ilvl="0" w:tplc="775467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50C8F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5F865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CDA2B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3AC11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560C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B865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6E67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10608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3CF2105"/>
    <w:multiLevelType w:val="multilevel"/>
    <w:tmpl w:val="9D984FD2"/>
    <w:numStyleLink w:val="BullettedList"/>
  </w:abstractNum>
  <w:abstractNum w:abstractNumId="5" w15:restartNumberingAfterBreak="0">
    <w:nsid w:val="446E678A"/>
    <w:multiLevelType w:val="hybridMultilevel"/>
    <w:tmpl w:val="E6087126"/>
    <w:lvl w:ilvl="0" w:tplc="235CF8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B664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5442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80DD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890C7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F741E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57E57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6806B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A047E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4ABF53FB"/>
    <w:multiLevelType w:val="hybridMultilevel"/>
    <w:tmpl w:val="FFB43984"/>
    <w:lvl w:ilvl="0" w:tplc="D8360E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E042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6369E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C5265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6009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B10E7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64A2B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3238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0A460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5CE33E73"/>
    <w:multiLevelType w:val="hybridMultilevel"/>
    <w:tmpl w:val="F54E6F12"/>
    <w:lvl w:ilvl="0" w:tplc="8578F1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0CEB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FFCB8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5F0BD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4AE5B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F006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3E63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512E8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F2A2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6D80277C"/>
    <w:multiLevelType w:val="hybridMultilevel"/>
    <w:tmpl w:val="F7B22D9A"/>
    <w:lvl w:ilvl="0" w:tplc="F9EA2D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5C450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6EFC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8AC1C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892E5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6D6F7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6EEC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F00C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0ED6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6FE02EA9"/>
    <w:multiLevelType w:val="hybridMultilevel"/>
    <w:tmpl w:val="944CC1F4"/>
    <w:lvl w:ilvl="0" w:tplc="345E8A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1CEE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2422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C9618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B0CB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CC92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6EB7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46A98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F43E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7"/>
  </w:num>
  <w:num w:numId="2">
    <w:abstractNumId w:val="9"/>
  </w:num>
  <w:num w:numId="3">
    <w:abstractNumId w:val="6"/>
  </w:num>
  <w:num w:numId="4">
    <w:abstractNumId w:val="3"/>
  </w:num>
  <w:num w:numId="5">
    <w:abstractNumId w:val="5"/>
  </w:num>
  <w:num w:numId="6">
    <w:abstractNumId w:val="8"/>
  </w:num>
  <w:num w:numId="7">
    <w:abstractNumId w:val="0"/>
  </w:num>
  <w:num w:numId="8">
    <w:abstractNumId w:val="1"/>
  </w:num>
  <w:num w:numId="9">
    <w:abstractNumId w:val="4"/>
  </w:num>
  <w:num w:numId="10">
    <w:abstractNumId w:val="2"/>
  </w:num>
  <w:num w:numId="11">
    <w:abstractNumId w:val="4"/>
  </w:num>
  <w:num w:numId="12">
    <w:abstractNumId w:val="4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/>
  <w:attachedTemplate r:id="rId1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174"/>
    <w:rsid w:val="00001E6E"/>
    <w:rsid w:val="000161E1"/>
    <w:rsid w:val="00021303"/>
    <w:rsid w:val="00026232"/>
    <w:rsid w:val="0002690A"/>
    <w:rsid w:val="0003309C"/>
    <w:rsid w:val="00035251"/>
    <w:rsid w:val="000364E9"/>
    <w:rsid w:val="000475EE"/>
    <w:rsid w:val="00060B9D"/>
    <w:rsid w:val="00066962"/>
    <w:rsid w:val="00067FC5"/>
    <w:rsid w:val="000772DB"/>
    <w:rsid w:val="000778CD"/>
    <w:rsid w:val="00077F4E"/>
    <w:rsid w:val="000800FC"/>
    <w:rsid w:val="00084866"/>
    <w:rsid w:val="0008749C"/>
    <w:rsid w:val="00093671"/>
    <w:rsid w:val="00097FEF"/>
    <w:rsid w:val="000A125D"/>
    <w:rsid w:val="000A619E"/>
    <w:rsid w:val="000B2575"/>
    <w:rsid w:val="000B60BF"/>
    <w:rsid w:val="000D5F4B"/>
    <w:rsid w:val="000E2FFA"/>
    <w:rsid w:val="000E7FA8"/>
    <w:rsid w:val="000F13FA"/>
    <w:rsid w:val="000F61A3"/>
    <w:rsid w:val="000F7086"/>
    <w:rsid w:val="00102A05"/>
    <w:rsid w:val="00107E81"/>
    <w:rsid w:val="0011141F"/>
    <w:rsid w:val="00112D95"/>
    <w:rsid w:val="001178F1"/>
    <w:rsid w:val="0013771C"/>
    <w:rsid w:val="001429F2"/>
    <w:rsid w:val="00143AF1"/>
    <w:rsid w:val="00144072"/>
    <w:rsid w:val="00152D01"/>
    <w:rsid w:val="00153DD3"/>
    <w:rsid w:val="001715B6"/>
    <w:rsid w:val="0018330C"/>
    <w:rsid w:val="001905F9"/>
    <w:rsid w:val="001A1B72"/>
    <w:rsid w:val="001A648E"/>
    <w:rsid w:val="001A6FF4"/>
    <w:rsid w:val="001B25CB"/>
    <w:rsid w:val="001B28F5"/>
    <w:rsid w:val="001B2F81"/>
    <w:rsid w:val="001B428B"/>
    <w:rsid w:val="001C49D0"/>
    <w:rsid w:val="001D6BF5"/>
    <w:rsid w:val="001D6DD5"/>
    <w:rsid w:val="001E431C"/>
    <w:rsid w:val="001F16C1"/>
    <w:rsid w:val="001F3E21"/>
    <w:rsid w:val="001F40A0"/>
    <w:rsid w:val="001F5F07"/>
    <w:rsid w:val="0021475C"/>
    <w:rsid w:val="00215180"/>
    <w:rsid w:val="00220993"/>
    <w:rsid w:val="00233A0F"/>
    <w:rsid w:val="0024177A"/>
    <w:rsid w:val="00244E5C"/>
    <w:rsid w:val="00247E02"/>
    <w:rsid w:val="00253809"/>
    <w:rsid w:val="002614A9"/>
    <w:rsid w:val="00266DFE"/>
    <w:rsid w:val="00271D34"/>
    <w:rsid w:val="002808BF"/>
    <w:rsid w:val="00281296"/>
    <w:rsid w:val="00283A45"/>
    <w:rsid w:val="00287A73"/>
    <w:rsid w:val="00290944"/>
    <w:rsid w:val="00296890"/>
    <w:rsid w:val="002B265E"/>
    <w:rsid w:val="002B30E4"/>
    <w:rsid w:val="002B5D4B"/>
    <w:rsid w:val="002B77EC"/>
    <w:rsid w:val="002C32F7"/>
    <w:rsid w:val="002D1DD2"/>
    <w:rsid w:val="002D4174"/>
    <w:rsid w:val="002E6345"/>
    <w:rsid w:val="002E7888"/>
    <w:rsid w:val="00313F10"/>
    <w:rsid w:val="0032161F"/>
    <w:rsid w:val="0032179F"/>
    <w:rsid w:val="00331ECF"/>
    <w:rsid w:val="00354AD6"/>
    <w:rsid w:val="00361D58"/>
    <w:rsid w:val="003776A2"/>
    <w:rsid w:val="003972EE"/>
    <w:rsid w:val="003A738C"/>
    <w:rsid w:val="003C0BB5"/>
    <w:rsid w:val="003C1757"/>
    <w:rsid w:val="003D6ABB"/>
    <w:rsid w:val="003E38E5"/>
    <w:rsid w:val="003F0BF3"/>
    <w:rsid w:val="004067B9"/>
    <w:rsid w:val="004103C0"/>
    <w:rsid w:val="00415A38"/>
    <w:rsid w:val="004163DA"/>
    <w:rsid w:val="00421EB8"/>
    <w:rsid w:val="00426835"/>
    <w:rsid w:val="0043422F"/>
    <w:rsid w:val="004344DB"/>
    <w:rsid w:val="00441B5A"/>
    <w:rsid w:val="0044394D"/>
    <w:rsid w:val="00443997"/>
    <w:rsid w:val="00450A8B"/>
    <w:rsid w:val="00452292"/>
    <w:rsid w:val="00454312"/>
    <w:rsid w:val="004545CB"/>
    <w:rsid w:val="00454821"/>
    <w:rsid w:val="004551DA"/>
    <w:rsid w:val="004632D0"/>
    <w:rsid w:val="00466DAB"/>
    <w:rsid w:val="00473305"/>
    <w:rsid w:val="00481D20"/>
    <w:rsid w:val="004825DA"/>
    <w:rsid w:val="004865C2"/>
    <w:rsid w:val="004A3E7A"/>
    <w:rsid w:val="004B22B6"/>
    <w:rsid w:val="004B4147"/>
    <w:rsid w:val="004B46FF"/>
    <w:rsid w:val="004B4C98"/>
    <w:rsid w:val="004C4928"/>
    <w:rsid w:val="004C5D83"/>
    <w:rsid w:val="004C664D"/>
    <w:rsid w:val="004D36AF"/>
    <w:rsid w:val="004F7CF8"/>
    <w:rsid w:val="005012E0"/>
    <w:rsid w:val="00515CBD"/>
    <w:rsid w:val="0052315E"/>
    <w:rsid w:val="005277A5"/>
    <w:rsid w:val="00534BA5"/>
    <w:rsid w:val="005409B4"/>
    <w:rsid w:val="00540F26"/>
    <w:rsid w:val="0054601A"/>
    <w:rsid w:val="00546697"/>
    <w:rsid w:val="00552F9B"/>
    <w:rsid w:val="005629DC"/>
    <w:rsid w:val="005636A7"/>
    <w:rsid w:val="005A02FA"/>
    <w:rsid w:val="005A20B8"/>
    <w:rsid w:val="005B7DB3"/>
    <w:rsid w:val="005C2BF2"/>
    <w:rsid w:val="005C6279"/>
    <w:rsid w:val="005C6309"/>
    <w:rsid w:val="005C6F3F"/>
    <w:rsid w:val="005E0B41"/>
    <w:rsid w:val="005E4CB7"/>
    <w:rsid w:val="005E55B2"/>
    <w:rsid w:val="005F6076"/>
    <w:rsid w:val="005F62A8"/>
    <w:rsid w:val="00602A3D"/>
    <w:rsid w:val="006138C4"/>
    <w:rsid w:val="0061400D"/>
    <w:rsid w:val="00615EA7"/>
    <w:rsid w:val="0062160E"/>
    <w:rsid w:val="00621B5C"/>
    <w:rsid w:val="006313CC"/>
    <w:rsid w:val="00653B7E"/>
    <w:rsid w:val="006610E1"/>
    <w:rsid w:val="006758AE"/>
    <w:rsid w:val="00676D2C"/>
    <w:rsid w:val="00682202"/>
    <w:rsid w:val="006958FF"/>
    <w:rsid w:val="006C01A6"/>
    <w:rsid w:val="006C2DFF"/>
    <w:rsid w:val="006C4EE6"/>
    <w:rsid w:val="006E5B7A"/>
    <w:rsid w:val="00700A35"/>
    <w:rsid w:val="0071691F"/>
    <w:rsid w:val="007260A6"/>
    <w:rsid w:val="00731F50"/>
    <w:rsid w:val="00743104"/>
    <w:rsid w:val="007432A2"/>
    <w:rsid w:val="0074796B"/>
    <w:rsid w:val="00756E2D"/>
    <w:rsid w:val="007571B5"/>
    <w:rsid w:val="00766EF5"/>
    <w:rsid w:val="0077362C"/>
    <w:rsid w:val="007772B1"/>
    <w:rsid w:val="0078220F"/>
    <w:rsid w:val="007826FF"/>
    <w:rsid w:val="007952C4"/>
    <w:rsid w:val="007A15D4"/>
    <w:rsid w:val="007A324D"/>
    <w:rsid w:val="007A734B"/>
    <w:rsid w:val="007B6152"/>
    <w:rsid w:val="007B6806"/>
    <w:rsid w:val="007C6629"/>
    <w:rsid w:val="007D07D1"/>
    <w:rsid w:val="007D3FAF"/>
    <w:rsid w:val="007D5C51"/>
    <w:rsid w:val="007E206A"/>
    <w:rsid w:val="007F1151"/>
    <w:rsid w:val="007F4A26"/>
    <w:rsid w:val="007F6FED"/>
    <w:rsid w:val="00801134"/>
    <w:rsid w:val="00802275"/>
    <w:rsid w:val="008103E4"/>
    <w:rsid w:val="00821D88"/>
    <w:rsid w:val="00824668"/>
    <w:rsid w:val="008424CE"/>
    <w:rsid w:val="00854DD7"/>
    <w:rsid w:val="008631D4"/>
    <w:rsid w:val="0086532A"/>
    <w:rsid w:val="00867FB8"/>
    <w:rsid w:val="00884A65"/>
    <w:rsid w:val="00890F1A"/>
    <w:rsid w:val="008919FF"/>
    <w:rsid w:val="008A2505"/>
    <w:rsid w:val="008A5059"/>
    <w:rsid w:val="008B4B8A"/>
    <w:rsid w:val="008B6FA1"/>
    <w:rsid w:val="008E03F3"/>
    <w:rsid w:val="008E08B4"/>
    <w:rsid w:val="008E2197"/>
    <w:rsid w:val="008F3AD5"/>
    <w:rsid w:val="008F623D"/>
    <w:rsid w:val="009074E9"/>
    <w:rsid w:val="00910212"/>
    <w:rsid w:val="0091182F"/>
    <w:rsid w:val="00914EAA"/>
    <w:rsid w:val="009223B4"/>
    <w:rsid w:val="00937E56"/>
    <w:rsid w:val="009414FE"/>
    <w:rsid w:val="00947C22"/>
    <w:rsid w:val="00956167"/>
    <w:rsid w:val="00960201"/>
    <w:rsid w:val="00964848"/>
    <w:rsid w:val="0097786D"/>
    <w:rsid w:val="00981599"/>
    <w:rsid w:val="009868A4"/>
    <w:rsid w:val="00987B36"/>
    <w:rsid w:val="00990F4E"/>
    <w:rsid w:val="009913BD"/>
    <w:rsid w:val="00997E86"/>
    <w:rsid w:val="009A33CB"/>
    <w:rsid w:val="009A3FE0"/>
    <w:rsid w:val="009A4F86"/>
    <w:rsid w:val="009A7AA5"/>
    <w:rsid w:val="009B0C07"/>
    <w:rsid w:val="009B7D45"/>
    <w:rsid w:val="009C2B8E"/>
    <w:rsid w:val="009C736B"/>
    <w:rsid w:val="009D6C8D"/>
    <w:rsid w:val="009F5B19"/>
    <w:rsid w:val="00A0113B"/>
    <w:rsid w:val="00A04D47"/>
    <w:rsid w:val="00A05693"/>
    <w:rsid w:val="00A20FFF"/>
    <w:rsid w:val="00A21AF8"/>
    <w:rsid w:val="00A239BA"/>
    <w:rsid w:val="00A25CF9"/>
    <w:rsid w:val="00A33B41"/>
    <w:rsid w:val="00A541C3"/>
    <w:rsid w:val="00A621B5"/>
    <w:rsid w:val="00A6425D"/>
    <w:rsid w:val="00A661E2"/>
    <w:rsid w:val="00A72FCB"/>
    <w:rsid w:val="00A74A25"/>
    <w:rsid w:val="00A83C47"/>
    <w:rsid w:val="00A85F71"/>
    <w:rsid w:val="00A8705A"/>
    <w:rsid w:val="00A92407"/>
    <w:rsid w:val="00A96376"/>
    <w:rsid w:val="00AA602F"/>
    <w:rsid w:val="00AB7BFF"/>
    <w:rsid w:val="00AE5DA8"/>
    <w:rsid w:val="00B03ED5"/>
    <w:rsid w:val="00B05A24"/>
    <w:rsid w:val="00B107ED"/>
    <w:rsid w:val="00B109EE"/>
    <w:rsid w:val="00B14618"/>
    <w:rsid w:val="00B14741"/>
    <w:rsid w:val="00B14DDB"/>
    <w:rsid w:val="00B154D8"/>
    <w:rsid w:val="00B21D64"/>
    <w:rsid w:val="00B21D98"/>
    <w:rsid w:val="00B2313D"/>
    <w:rsid w:val="00B25BA4"/>
    <w:rsid w:val="00B27046"/>
    <w:rsid w:val="00B31D35"/>
    <w:rsid w:val="00B54F29"/>
    <w:rsid w:val="00B61873"/>
    <w:rsid w:val="00B62173"/>
    <w:rsid w:val="00B70776"/>
    <w:rsid w:val="00B73E22"/>
    <w:rsid w:val="00B80D2B"/>
    <w:rsid w:val="00B81AFE"/>
    <w:rsid w:val="00B97DD9"/>
    <w:rsid w:val="00BA19D6"/>
    <w:rsid w:val="00BA1A4B"/>
    <w:rsid w:val="00BB7CE4"/>
    <w:rsid w:val="00BC33C3"/>
    <w:rsid w:val="00BD4197"/>
    <w:rsid w:val="00BD58ED"/>
    <w:rsid w:val="00BF0DAF"/>
    <w:rsid w:val="00C007B5"/>
    <w:rsid w:val="00C05345"/>
    <w:rsid w:val="00C173EA"/>
    <w:rsid w:val="00C23184"/>
    <w:rsid w:val="00C301B3"/>
    <w:rsid w:val="00C344AA"/>
    <w:rsid w:val="00C37542"/>
    <w:rsid w:val="00C37B1A"/>
    <w:rsid w:val="00C61A46"/>
    <w:rsid w:val="00C777FF"/>
    <w:rsid w:val="00C846D6"/>
    <w:rsid w:val="00C855CB"/>
    <w:rsid w:val="00C90F01"/>
    <w:rsid w:val="00C9253A"/>
    <w:rsid w:val="00CA2137"/>
    <w:rsid w:val="00CA2F4E"/>
    <w:rsid w:val="00CA55FA"/>
    <w:rsid w:val="00CA7BCE"/>
    <w:rsid w:val="00CC77BB"/>
    <w:rsid w:val="00CD2FD2"/>
    <w:rsid w:val="00CE2801"/>
    <w:rsid w:val="00CF7F6F"/>
    <w:rsid w:val="00D01996"/>
    <w:rsid w:val="00D12DFD"/>
    <w:rsid w:val="00D158E3"/>
    <w:rsid w:val="00D2510E"/>
    <w:rsid w:val="00D400F5"/>
    <w:rsid w:val="00D468B2"/>
    <w:rsid w:val="00D62B7E"/>
    <w:rsid w:val="00D72D8E"/>
    <w:rsid w:val="00DA1065"/>
    <w:rsid w:val="00DA5B2C"/>
    <w:rsid w:val="00DB00B4"/>
    <w:rsid w:val="00DB3D00"/>
    <w:rsid w:val="00DB5EB5"/>
    <w:rsid w:val="00DC228B"/>
    <w:rsid w:val="00DC47B1"/>
    <w:rsid w:val="00DD628C"/>
    <w:rsid w:val="00DE58D6"/>
    <w:rsid w:val="00DF04A2"/>
    <w:rsid w:val="00DF14BA"/>
    <w:rsid w:val="00DF7B9D"/>
    <w:rsid w:val="00E1078D"/>
    <w:rsid w:val="00E17734"/>
    <w:rsid w:val="00E22429"/>
    <w:rsid w:val="00E3051D"/>
    <w:rsid w:val="00E3235C"/>
    <w:rsid w:val="00E47765"/>
    <w:rsid w:val="00E509C3"/>
    <w:rsid w:val="00E54691"/>
    <w:rsid w:val="00E54B8D"/>
    <w:rsid w:val="00E5541A"/>
    <w:rsid w:val="00E661B5"/>
    <w:rsid w:val="00E66C78"/>
    <w:rsid w:val="00E77FF1"/>
    <w:rsid w:val="00E93817"/>
    <w:rsid w:val="00E938FC"/>
    <w:rsid w:val="00E95DF4"/>
    <w:rsid w:val="00E96170"/>
    <w:rsid w:val="00EA7196"/>
    <w:rsid w:val="00ED5D4F"/>
    <w:rsid w:val="00ED5D7D"/>
    <w:rsid w:val="00EF66AD"/>
    <w:rsid w:val="00EF7DA2"/>
    <w:rsid w:val="00F1551F"/>
    <w:rsid w:val="00F21987"/>
    <w:rsid w:val="00F24B77"/>
    <w:rsid w:val="00F25DD5"/>
    <w:rsid w:val="00F27B71"/>
    <w:rsid w:val="00F42AE9"/>
    <w:rsid w:val="00F55944"/>
    <w:rsid w:val="00F72168"/>
    <w:rsid w:val="00F73487"/>
    <w:rsid w:val="00F752F8"/>
    <w:rsid w:val="00F82441"/>
    <w:rsid w:val="00F9495B"/>
    <w:rsid w:val="00FA105F"/>
    <w:rsid w:val="00FB0845"/>
    <w:rsid w:val="00FB16AC"/>
    <w:rsid w:val="00FB2C78"/>
    <w:rsid w:val="00FB3D2A"/>
    <w:rsid w:val="00FE0678"/>
    <w:rsid w:val="00FE0C65"/>
    <w:rsid w:val="00FE0DAC"/>
    <w:rsid w:val="00FE7F43"/>
    <w:rsid w:val="00FF7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78E4B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262626" w:themeColor="text1" w:themeTint="D9"/>
        <w:sz w:val="18"/>
        <w:szCs w:val="18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6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61E1"/>
  </w:style>
  <w:style w:type="paragraph" w:styleId="Heading1">
    <w:name w:val="heading 1"/>
    <w:basedOn w:val="Normal"/>
    <w:next w:val="Normal"/>
    <w:link w:val="Heading1Char"/>
    <w:uiPriority w:val="9"/>
    <w:qFormat/>
    <w:rsid w:val="004865C2"/>
    <w:pPr>
      <w:keepNext/>
      <w:keepLines/>
      <w:outlineLvl w:val="0"/>
    </w:pPr>
    <w:rPr>
      <w:rFonts w:eastAsiaTheme="majorEastAsia" w:cstheme="majorBidi"/>
      <w:caps/>
      <w:color w:val="4E67C8" w:themeColor="accent1"/>
      <w:spacing w:val="12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2197"/>
    <w:pPr>
      <w:keepNext/>
      <w:keepLines/>
      <w:outlineLvl w:val="1"/>
    </w:pPr>
    <w:rPr>
      <w:rFonts w:eastAsiaTheme="majorEastAsia" w:cstheme="majorBidi"/>
      <w:color w:val="4E67C8" w:themeColor="accent1"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52F9B"/>
    <w:pPr>
      <w:keepNext/>
      <w:keepLines/>
      <w:outlineLvl w:val="2"/>
    </w:pPr>
    <w:rPr>
      <w:rFonts w:eastAsiaTheme="majorEastAsia" w:cstheme="majorBidi"/>
      <w:color w:val="4E67C8" w:themeColor="accent1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52F9B"/>
    <w:pPr>
      <w:keepNext/>
      <w:keepLines/>
      <w:outlineLvl w:val="3"/>
    </w:pPr>
    <w:rPr>
      <w:rFonts w:eastAsiaTheme="majorEastAsia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103C0"/>
    <w:pPr>
      <w:keepNext/>
      <w:keepLines/>
      <w:outlineLvl w:val="4"/>
    </w:pPr>
    <w:rPr>
      <w:rFonts w:eastAsiaTheme="majorEastAsia" w:cstheme="majorBidi"/>
      <w:i/>
      <w:color w:val="31479E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B21D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161E1"/>
  </w:style>
  <w:style w:type="paragraph" w:styleId="Footer">
    <w:name w:val="footer"/>
    <w:basedOn w:val="Normal"/>
    <w:link w:val="FooterChar"/>
    <w:uiPriority w:val="99"/>
    <w:semiHidden/>
    <w:rsid w:val="00B21D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161E1"/>
  </w:style>
  <w:style w:type="paragraph" w:styleId="ListParagraph">
    <w:name w:val="List Paragraph"/>
    <w:basedOn w:val="Normal"/>
    <w:uiPriority w:val="6"/>
    <w:qFormat/>
    <w:rsid w:val="00B21D64"/>
    <w:pPr>
      <w:ind w:left="720"/>
      <w:contextualSpacing/>
    </w:pPr>
    <w:rPr>
      <w:rFonts w:ascii="Times New Roman" w:eastAsiaTheme="minorEastAsia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997E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90F1A"/>
    <w:rPr>
      <w:color w:val="808080"/>
    </w:rPr>
  </w:style>
  <w:style w:type="paragraph" w:customStyle="1" w:styleId="Logo">
    <w:name w:val="Logo"/>
    <w:basedOn w:val="Normal"/>
    <w:link w:val="LogoChar"/>
    <w:uiPriority w:val="12"/>
    <w:qFormat/>
    <w:rsid w:val="00890F1A"/>
    <w:rPr>
      <w:b/>
      <w:caps/>
      <w:color w:val="FFFFFF" w:themeColor="background1"/>
      <w:sz w:val="108"/>
    </w:rPr>
  </w:style>
  <w:style w:type="paragraph" w:styleId="Title">
    <w:name w:val="Title"/>
    <w:basedOn w:val="Normal"/>
    <w:next w:val="Normal"/>
    <w:link w:val="TitleChar"/>
    <w:uiPriority w:val="10"/>
    <w:qFormat/>
    <w:rsid w:val="00A21AF8"/>
    <w:pPr>
      <w:spacing w:before="360" w:after="120" w:line="192" w:lineRule="auto"/>
    </w:pPr>
    <w:rPr>
      <w:rFonts w:asciiTheme="majorHAnsi" w:eastAsiaTheme="majorEastAsia" w:hAnsiTheme="majorHAnsi" w:cstheme="majorBidi"/>
      <w:color w:val="5DCEAF" w:themeColor="accent4"/>
      <w:kern w:val="28"/>
      <w:sz w:val="44"/>
      <w:szCs w:val="56"/>
    </w:rPr>
  </w:style>
  <w:style w:type="character" w:customStyle="1" w:styleId="LogoChar">
    <w:name w:val="Logo Char"/>
    <w:basedOn w:val="DefaultParagraphFont"/>
    <w:link w:val="Logo"/>
    <w:uiPriority w:val="12"/>
    <w:rsid w:val="000161E1"/>
    <w:rPr>
      <w:b/>
      <w:caps/>
      <w:color w:val="FFFFFF" w:themeColor="background1"/>
      <w:sz w:val="108"/>
    </w:rPr>
  </w:style>
  <w:style w:type="character" w:customStyle="1" w:styleId="TitleChar">
    <w:name w:val="Title Char"/>
    <w:basedOn w:val="DefaultParagraphFont"/>
    <w:link w:val="Title"/>
    <w:uiPriority w:val="10"/>
    <w:rsid w:val="00A21AF8"/>
    <w:rPr>
      <w:rFonts w:asciiTheme="majorHAnsi" w:eastAsiaTheme="majorEastAsia" w:hAnsiTheme="majorHAnsi" w:cstheme="majorBidi"/>
      <w:color w:val="5DCEAF" w:themeColor="accent4"/>
      <w:kern w:val="28"/>
      <w:sz w:val="44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1AF8"/>
    <w:pPr>
      <w:numPr>
        <w:ilvl w:val="1"/>
      </w:numPr>
    </w:pPr>
    <w:rPr>
      <w:rFonts w:asciiTheme="majorHAnsi" w:eastAsiaTheme="minorEastAsia" w:hAnsiTheme="majorHAnsi"/>
      <w:color w:val="5DCEAF" w:themeColor="accent4"/>
      <w:sz w:val="4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A21AF8"/>
    <w:rPr>
      <w:rFonts w:asciiTheme="majorHAnsi" w:eastAsiaTheme="minorEastAsia" w:hAnsiTheme="majorHAnsi"/>
      <w:color w:val="5DCEAF" w:themeColor="accent4"/>
      <w:sz w:val="44"/>
      <w:szCs w:val="22"/>
    </w:rPr>
  </w:style>
  <w:style w:type="paragraph" w:customStyle="1" w:styleId="Jobtitle">
    <w:name w:val="Job title"/>
    <w:basedOn w:val="Normal"/>
    <w:link w:val="JobtitleChar"/>
    <w:uiPriority w:val="13"/>
    <w:qFormat/>
    <w:rsid w:val="00A21AF8"/>
    <w:rPr>
      <w:color w:val="FFFFFF" w:themeColor="background1"/>
      <w:spacing w:val="120"/>
      <w:sz w:val="21"/>
    </w:rPr>
  </w:style>
  <w:style w:type="character" w:customStyle="1" w:styleId="Heading1Char">
    <w:name w:val="Heading 1 Char"/>
    <w:basedOn w:val="DefaultParagraphFont"/>
    <w:link w:val="Heading1"/>
    <w:uiPriority w:val="9"/>
    <w:rsid w:val="004865C2"/>
    <w:rPr>
      <w:rFonts w:eastAsiaTheme="majorEastAsia" w:cstheme="majorBidi"/>
      <w:caps/>
      <w:color w:val="4E67C8" w:themeColor="accent1"/>
      <w:spacing w:val="120"/>
      <w:sz w:val="32"/>
      <w:szCs w:val="32"/>
    </w:rPr>
  </w:style>
  <w:style w:type="character" w:customStyle="1" w:styleId="JobtitleChar">
    <w:name w:val="Job title Char"/>
    <w:basedOn w:val="DefaultParagraphFont"/>
    <w:link w:val="Jobtitle"/>
    <w:uiPriority w:val="13"/>
    <w:rsid w:val="000161E1"/>
    <w:rPr>
      <w:color w:val="FFFFFF" w:themeColor="background1"/>
      <w:spacing w:val="120"/>
      <w:sz w:val="21"/>
    </w:rPr>
  </w:style>
  <w:style w:type="paragraph" w:customStyle="1" w:styleId="Introduction">
    <w:name w:val="Introduction"/>
    <w:basedOn w:val="Normal"/>
    <w:link w:val="IntroductionChar"/>
    <w:uiPriority w:val="15"/>
    <w:qFormat/>
    <w:rsid w:val="00D12DFD"/>
    <w:pPr>
      <w:ind w:right="288"/>
    </w:pPr>
    <w:rPr>
      <w:i/>
      <w:color w:val="481E00" w:themeColor="accent5" w:themeShade="40"/>
      <w:sz w:val="28"/>
    </w:rPr>
  </w:style>
  <w:style w:type="paragraph" w:customStyle="1" w:styleId="Contact">
    <w:name w:val="Contact"/>
    <w:basedOn w:val="Normal"/>
    <w:link w:val="ContactChar"/>
    <w:uiPriority w:val="14"/>
    <w:qFormat/>
    <w:rsid w:val="00BF0DAF"/>
    <w:pPr>
      <w:spacing w:before="40" w:after="40"/>
    </w:pPr>
    <w:rPr>
      <w:rFonts w:asciiTheme="majorHAnsi" w:hAnsiTheme="majorHAnsi"/>
      <w:sz w:val="22"/>
    </w:rPr>
  </w:style>
  <w:style w:type="character" w:customStyle="1" w:styleId="IntroductionChar">
    <w:name w:val="Introduction Char"/>
    <w:basedOn w:val="DefaultParagraphFont"/>
    <w:link w:val="Introduction"/>
    <w:uiPriority w:val="15"/>
    <w:rsid w:val="000161E1"/>
    <w:rPr>
      <w:i/>
      <w:color w:val="481E00" w:themeColor="accent5" w:themeShade="40"/>
      <w:sz w:val="28"/>
    </w:rPr>
  </w:style>
  <w:style w:type="paragraph" w:customStyle="1" w:styleId="Skill">
    <w:name w:val="Skill"/>
    <w:basedOn w:val="Normal"/>
    <w:link w:val="SkillChar"/>
    <w:uiPriority w:val="17"/>
    <w:qFormat/>
    <w:rsid w:val="008E2197"/>
    <w:pPr>
      <w:jc w:val="center"/>
    </w:pPr>
    <w:rPr>
      <w:kern w:val="24"/>
    </w:rPr>
  </w:style>
  <w:style w:type="character" w:customStyle="1" w:styleId="ContactChar">
    <w:name w:val="Contact Char"/>
    <w:basedOn w:val="DefaultParagraphFont"/>
    <w:link w:val="Contact"/>
    <w:uiPriority w:val="14"/>
    <w:rsid w:val="000161E1"/>
    <w:rPr>
      <w:rFonts w:asciiTheme="majorHAnsi" w:hAnsiTheme="majorHAnsi"/>
      <w:sz w:val="22"/>
    </w:rPr>
  </w:style>
  <w:style w:type="paragraph" w:customStyle="1" w:styleId="Skillscore">
    <w:name w:val="Skill score"/>
    <w:basedOn w:val="Normal"/>
    <w:link w:val="SkillscoreChar"/>
    <w:uiPriority w:val="16"/>
    <w:qFormat/>
    <w:rsid w:val="008E2197"/>
    <w:pPr>
      <w:jc w:val="center"/>
    </w:pPr>
    <w:rPr>
      <w:rFonts w:asciiTheme="majorHAnsi" w:hAnsiTheme="majorHAnsi"/>
      <w:color w:val="5DCEAF" w:themeColor="accent4"/>
      <w:kern w:val="24"/>
    </w:rPr>
  </w:style>
  <w:style w:type="character" w:customStyle="1" w:styleId="SkillChar">
    <w:name w:val="Skill Char"/>
    <w:basedOn w:val="DefaultParagraphFont"/>
    <w:link w:val="Skill"/>
    <w:uiPriority w:val="17"/>
    <w:rsid w:val="000161E1"/>
    <w:rPr>
      <w:kern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E2197"/>
    <w:rPr>
      <w:rFonts w:eastAsiaTheme="majorEastAsia" w:cstheme="majorBidi"/>
      <w:color w:val="4E67C8" w:themeColor="accent1"/>
      <w:sz w:val="22"/>
      <w:szCs w:val="26"/>
    </w:rPr>
  </w:style>
  <w:style w:type="character" w:customStyle="1" w:styleId="SkillscoreChar">
    <w:name w:val="Skill score Char"/>
    <w:basedOn w:val="DefaultParagraphFont"/>
    <w:link w:val="Skillscore"/>
    <w:uiPriority w:val="16"/>
    <w:rsid w:val="000161E1"/>
    <w:rPr>
      <w:rFonts w:asciiTheme="majorHAnsi" w:hAnsiTheme="majorHAnsi"/>
      <w:color w:val="5DCEAF" w:themeColor="accent4"/>
      <w:kern w:val="24"/>
    </w:rPr>
  </w:style>
  <w:style w:type="character" w:customStyle="1" w:styleId="Heading3Char">
    <w:name w:val="Heading 3 Char"/>
    <w:basedOn w:val="DefaultParagraphFont"/>
    <w:link w:val="Heading3"/>
    <w:uiPriority w:val="9"/>
    <w:rsid w:val="00552F9B"/>
    <w:rPr>
      <w:rFonts w:eastAsiaTheme="majorEastAsia" w:cstheme="majorBidi"/>
      <w:color w:val="4E67C8" w:themeColor="accent1"/>
      <w:sz w:val="2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52F9B"/>
    <w:rPr>
      <w:rFonts w:eastAsiaTheme="majorEastAsia" w:cstheme="majorBidi"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4103C0"/>
    <w:rPr>
      <w:rFonts w:eastAsiaTheme="majorEastAsia" w:cstheme="majorBidi"/>
      <w:i/>
      <w:color w:val="31479E" w:themeColor="accent1" w:themeShade="BF"/>
    </w:rPr>
  </w:style>
  <w:style w:type="paragraph" w:styleId="ListBullet">
    <w:name w:val="List Bullet"/>
    <w:basedOn w:val="Normal"/>
    <w:uiPriority w:val="99"/>
    <w:qFormat/>
    <w:rsid w:val="00A6425D"/>
    <w:pPr>
      <w:numPr>
        <w:numId w:val="9"/>
      </w:numPr>
      <w:contextualSpacing/>
    </w:pPr>
  </w:style>
  <w:style w:type="numbering" w:customStyle="1" w:styleId="BullettedList">
    <w:name w:val="BullettedList"/>
    <w:uiPriority w:val="99"/>
    <w:rsid w:val="00A6425D"/>
    <w:pPr>
      <w:numPr>
        <w:numId w:val="8"/>
      </w:numPr>
    </w:pPr>
  </w:style>
  <w:style w:type="paragraph" w:customStyle="1" w:styleId="JobDescription">
    <w:name w:val="Job Description"/>
    <w:basedOn w:val="Normal"/>
    <w:link w:val="JobDescriptionChar"/>
    <w:uiPriority w:val="18"/>
    <w:qFormat/>
    <w:rsid w:val="00A6425D"/>
  </w:style>
  <w:style w:type="character" w:customStyle="1" w:styleId="JobDescriptionChar">
    <w:name w:val="Job Description Char"/>
    <w:basedOn w:val="DefaultParagraphFont"/>
    <w:link w:val="JobDescription"/>
    <w:uiPriority w:val="18"/>
    <w:rsid w:val="000161E1"/>
  </w:style>
  <w:style w:type="character" w:styleId="Hyperlink">
    <w:name w:val="Hyperlink"/>
    <w:basedOn w:val="DefaultParagraphFont"/>
    <w:uiPriority w:val="99"/>
    <w:unhideWhenUsed/>
    <w:rsid w:val="00DD628C"/>
    <w:rPr>
      <w:color w:val="56C7AA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628C"/>
    <w:rPr>
      <w:color w:val="605E5C"/>
      <w:shd w:val="clear" w:color="auto" w:fill="E1DFDD"/>
    </w:rPr>
  </w:style>
  <w:style w:type="paragraph" w:customStyle="1" w:styleId="D7A22CDD98DB45C49603AA5A0AC206EC">
    <w:name w:val="D7A22CDD98DB45C49603AA5A0AC206EC"/>
    <w:rsid w:val="00ED5D4F"/>
    <w:pPr>
      <w:spacing w:line="259" w:lineRule="auto"/>
    </w:pPr>
    <w:rPr>
      <w:rFonts w:eastAsiaTheme="minorEastAsia"/>
      <w:color w:val="auto"/>
      <w:sz w:val="22"/>
      <w:szCs w:val="22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557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svg"/><Relationship Id="rId18" Type="http://schemas.openxmlformats.org/officeDocument/2006/relationships/image" Target="media/image8.png"/><Relationship Id="rId26" Type="http://schemas.openxmlformats.org/officeDocument/2006/relationships/image" Target="media/image15.svg"/><Relationship Id="rId21" Type="http://schemas.openxmlformats.org/officeDocument/2006/relationships/hyperlink" Target="file:///C:\ASOS\Nithin.nampalli@gmail.com" TargetMode="External"/><Relationship Id="rId34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sv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0.jpg"/><Relationship Id="rId24" Type="http://schemas.openxmlformats.org/officeDocument/2006/relationships/image" Target="media/image13.png"/><Relationship Id="rId32" Type="http://schemas.openxmlformats.org/officeDocument/2006/relationships/hyperlink" Target="https://nithinnampalli.github.io/" TargetMode="External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svg"/><Relationship Id="rId28" Type="http://schemas.openxmlformats.org/officeDocument/2006/relationships/hyperlink" Target="https://www.linkedin.com/in/nithin-nampalli/" TargetMode="External"/><Relationship Id="rId36" Type="http://schemas.openxmlformats.org/officeDocument/2006/relationships/glossaryDocument" Target="glossary/document.xml"/><Relationship Id="rId10" Type="http://schemas.openxmlformats.org/officeDocument/2006/relationships/image" Target="media/image1.jpg"/><Relationship Id="rId19" Type="http://schemas.openxmlformats.org/officeDocument/2006/relationships/image" Target="media/image9.svg"/><Relationship Id="rId31" Type="http://schemas.openxmlformats.org/officeDocument/2006/relationships/image" Target="media/image1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svg"/><Relationship Id="rId35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nithinnampalli.github.io/" TargetMode="External"/><Relationship Id="rId1" Type="http://schemas.openxmlformats.org/officeDocument/2006/relationships/hyperlink" Target="https://nithinnampalli.github.io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thin.nampalli\AppData\Roaming\Microsoft\Templates\Modern%20initial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FD5A7450EE3434D8009C6858A333C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186AC8-FBA8-446C-BDAF-0E990455A4FA}"/>
      </w:docPartPr>
      <w:docPartBody>
        <w:p w:rsidR="00C75A69" w:rsidRDefault="00392AB7">
          <w:pPr>
            <w:pStyle w:val="8FD5A7450EE3434D8009C6858A333C85"/>
          </w:pPr>
          <w:r>
            <w:t>Experience</w:t>
          </w:r>
        </w:p>
      </w:docPartBody>
    </w:docPart>
    <w:docPart>
      <w:docPartPr>
        <w:name w:val="E35E1D77347449939B2EB8E7E8FF4B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B65F8D-58ED-4FEE-9014-56996E3C603E}"/>
      </w:docPartPr>
      <w:docPartBody>
        <w:p w:rsidR="00C75A69" w:rsidRDefault="00823CFC" w:rsidP="00823CFC">
          <w:pPr>
            <w:pStyle w:val="E35E1D77347449939B2EB8E7E8FF4B28"/>
          </w:pPr>
          <w: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551D8A"/>
    <w:multiLevelType w:val="multilevel"/>
    <w:tmpl w:val="9D984FD2"/>
    <w:styleLink w:val="BullettedList"/>
    <w:lvl w:ilvl="0">
      <w:start w:val="1"/>
      <w:numFmt w:val="bullet"/>
      <w:pStyle w:val="ListBullet"/>
      <w:lvlText w:val=""/>
      <w:lvlJc w:val="left"/>
      <w:pPr>
        <w:ind w:left="864" w:hanging="432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CF2105"/>
    <w:multiLevelType w:val="multilevel"/>
    <w:tmpl w:val="9D984FD2"/>
    <w:numStyleLink w:val="BullettedList"/>
  </w:abstractNum>
  <w:num w:numId="1">
    <w:abstractNumId w:val="0"/>
  </w:num>
  <w:num w:numId="2">
    <w:abstractNumId w:val="1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CFC"/>
    <w:rsid w:val="00376663"/>
    <w:rsid w:val="00392AB7"/>
    <w:rsid w:val="004E4238"/>
    <w:rsid w:val="00823CFC"/>
    <w:rsid w:val="009E3339"/>
    <w:rsid w:val="00C75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32A3C4117584F45AB1754ADFBCBCBC5">
    <w:name w:val="B32A3C4117584F45AB1754ADFBCBCBC5"/>
  </w:style>
  <w:style w:type="paragraph" w:customStyle="1" w:styleId="B48E75A1E8BB41AC9333D6BBD4A3A6A5">
    <w:name w:val="B48E75A1E8BB41AC9333D6BBD4A3A6A5"/>
  </w:style>
  <w:style w:type="paragraph" w:customStyle="1" w:styleId="851C85356BFE4F01873B36FBA8B1DBC8">
    <w:name w:val="851C85356BFE4F01873B36FBA8B1DBC8"/>
  </w:style>
  <w:style w:type="paragraph" w:customStyle="1" w:styleId="E55E02485B29471B952CD67D838DBE5A">
    <w:name w:val="E55E02485B29471B952CD67D838DBE5A"/>
  </w:style>
  <w:style w:type="paragraph" w:customStyle="1" w:styleId="080F7104245C4BFA85FDEC4D2836C3BE">
    <w:name w:val="080F7104245C4BFA85FDEC4D2836C3BE"/>
  </w:style>
  <w:style w:type="paragraph" w:customStyle="1" w:styleId="A211EB2B5A734AC4AFEEA96C6FB7BADC">
    <w:name w:val="A211EB2B5A734AC4AFEEA96C6FB7BADC"/>
  </w:style>
  <w:style w:type="paragraph" w:customStyle="1" w:styleId="C13EB2A282FE4211BD931B0D7C81C85F">
    <w:name w:val="C13EB2A282FE4211BD931B0D7C81C85F"/>
  </w:style>
  <w:style w:type="paragraph" w:customStyle="1" w:styleId="1E1CBB363AF344978E6710EDF1D67DE6">
    <w:name w:val="1E1CBB363AF344978E6710EDF1D67DE6"/>
  </w:style>
  <w:style w:type="paragraph" w:customStyle="1" w:styleId="DC6D4274C30D4EE0940F055897F3A7AC">
    <w:name w:val="DC6D4274C30D4EE0940F055897F3A7AC"/>
  </w:style>
  <w:style w:type="paragraph" w:customStyle="1" w:styleId="0B1D247B5B5B47DF847C62271040EDCC">
    <w:name w:val="0B1D247B5B5B47DF847C62271040EDCC"/>
  </w:style>
  <w:style w:type="paragraph" w:customStyle="1" w:styleId="C8BF6378CEF044B9B24EBD0141D11157">
    <w:name w:val="C8BF6378CEF044B9B24EBD0141D11157"/>
  </w:style>
  <w:style w:type="paragraph" w:customStyle="1" w:styleId="CA38D01963184C0B8247798B06ABEEE5">
    <w:name w:val="CA38D01963184C0B8247798B06ABEEE5"/>
  </w:style>
  <w:style w:type="paragraph" w:customStyle="1" w:styleId="04A2C5E16C6A48519BC89C072458293B">
    <w:name w:val="04A2C5E16C6A48519BC89C072458293B"/>
  </w:style>
  <w:style w:type="paragraph" w:customStyle="1" w:styleId="5C148AEAD0244C7B98D446608627311B">
    <w:name w:val="5C148AEAD0244C7B98D446608627311B"/>
  </w:style>
  <w:style w:type="paragraph" w:customStyle="1" w:styleId="149A6790D4024A82BC07A91C07648B0E">
    <w:name w:val="149A6790D4024A82BC07A91C07648B0E"/>
  </w:style>
  <w:style w:type="paragraph" w:customStyle="1" w:styleId="165DEDAF06C4419FBCFF8D42D3C2BA17">
    <w:name w:val="165DEDAF06C4419FBCFF8D42D3C2BA17"/>
  </w:style>
  <w:style w:type="paragraph" w:customStyle="1" w:styleId="3953448AFF98453686EBAF942A3B7F9C">
    <w:name w:val="3953448AFF98453686EBAF942A3B7F9C"/>
  </w:style>
  <w:style w:type="paragraph" w:customStyle="1" w:styleId="66A4A391E7034466A5492DA18C445415">
    <w:name w:val="66A4A391E7034466A5492DA18C445415"/>
  </w:style>
  <w:style w:type="paragraph" w:customStyle="1" w:styleId="757691D615144999AF528E91E0C1346D">
    <w:name w:val="757691D615144999AF528E91E0C1346D"/>
  </w:style>
  <w:style w:type="paragraph" w:customStyle="1" w:styleId="2A606E779B994D0B8DA06EB687F0A289">
    <w:name w:val="2A606E779B994D0B8DA06EB687F0A289"/>
  </w:style>
  <w:style w:type="paragraph" w:customStyle="1" w:styleId="E1F920E516904126B501763F53870B12">
    <w:name w:val="E1F920E516904126B501763F53870B12"/>
  </w:style>
  <w:style w:type="paragraph" w:customStyle="1" w:styleId="D92455F1DDB944B79BF25D055233A7C7">
    <w:name w:val="D92455F1DDB944B79BF25D055233A7C7"/>
  </w:style>
  <w:style w:type="paragraph" w:customStyle="1" w:styleId="6C94D1C5B75F4D89928B45AFF2A10607">
    <w:name w:val="6C94D1C5B75F4D89928B45AFF2A10607"/>
  </w:style>
  <w:style w:type="paragraph" w:customStyle="1" w:styleId="8FD5A7450EE3434D8009C6858A333C85">
    <w:name w:val="8FD5A7450EE3434D8009C6858A333C85"/>
  </w:style>
  <w:style w:type="paragraph" w:customStyle="1" w:styleId="D6656D54E4304BF4A34B76C4A9E7EA62">
    <w:name w:val="D6656D54E4304BF4A34B76C4A9E7EA62"/>
  </w:style>
  <w:style w:type="paragraph" w:customStyle="1" w:styleId="3B25892D1D144F30AA30C680A89DC8BF">
    <w:name w:val="3B25892D1D144F30AA30C680A89DC8BF"/>
  </w:style>
  <w:style w:type="paragraph" w:customStyle="1" w:styleId="JobDescription">
    <w:name w:val="Job Description"/>
    <w:basedOn w:val="Normal"/>
    <w:link w:val="JobDescriptionChar"/>
    <w:uiPriority w:val="18"/>
    <w:qFormat/>
    <w:rsid w:val="00823CFC"/>
    <w:pPr>
      <w:spacing w:after="0" w:line="288" w:lineRule="auto"/>
    </w:pPr>
    <w:rPr>
      <w:rFonts w:eastAsiaTheme="minorHAnsi"/>
      <w:color w:val="262626" w:themeColor="text1" w:themeTint="D9"/>
      <w:sz w:val="18"/>
      <w:szCs w:val="18"/>
      <w:lang w:val="en-US" w:eastAsia="en-US"/>
    </w:rPr>
  </w:style>
  <w:style w:type="character" w:customStyle="1" w:styleId="JobDescriptionChar">
    <w:name w:val="Job Description Char"/>
    <w:basedOn w:val="DefaultParagraphFont"/>
    <w:link w:val="JobDescription"/>
    <w:uiPriority w:val="18"/>
    <w:rsid w:val="00823CFC"/>
    <w:rPr>
      <w:rFonts w:eastAsiaTheme="minorHAnsi"/>
      <w:color w:val="262626" w:themeColor="text1" w:themeTint="D9"/>
      <w:sz w:val="18"/>
      <w:szCs w:val="18"/>
      <w:lang w:val="en-US" w:eastAsia="en-US"/>
    </w:rPr>
  </w:style>
  <w:style w:type="paragraph" w:customStyle="1" w:styleId="D7A22CDD98DB45C49603AA5A0AC206EC">
    <w:name w:val="D7A22CDD98DB45C49603AA5A0AC206EC"/>
  </w:style>
  <w:style w:type="paragraph" w:styleId="ListBullet">
    <w:name w:val="List Bullet"/>
    <w:basedOn w:val="Normal"/>
    <w:uiPriority w:val="99"/>
    <w:qFormat/>
    <w:rsid w:val="00823CFC"/>
    <w:pPr>
      <w:numPr>
        <w:numId w:val="2"/>
      </w:numPr>
      <w:spacing w:line="288" w:lineRule="auto"/>
      <w:contextualSpacing/>
    </w:pPr>
    <w:rPr>
      <w:rFonts w:eastAsiaTheme="minorHAnsi"/>
      <w:color w:val="262626" w:themeColor="text1" w:themeTint="D9"/>
      <w:sz w:val="18"/>
      <w:szCs w:val="18"/>
      <w:lang w:val="en-US" w:eastAsia="en-US"/>
    </w:rPr>
  </w:style>
  <w:style w:type="numbering" w:customStyle="1" w:styleId="BullettedList">
    <w:name w:val="BullettedList"/>
    <w:uiPriority w:val="99"/>
    <w:rsid w:val="00823CFC"/>
    <w:pPr>
      <w:numPr>
        <w:numId w:val="1"/>
      </w:numPr>
    </w:pPr>
  </w:style>
  <w:style w:type="paragraph" w:customStyle="1" w:styleId="1DEC29AF452047A19CAC971AD79B83E0">
    <w:name w:val="1DEC29AF452047A19CAC971AD79B83E0"/>
  </w:style>
  <w:style w:type="paragraph" w:customStyle="1" w:styleId="3EBFD4EDC8334B419910FCECAF2FAD19">
    <w:name w:val="3EBFD4EDC8334B419910FCECAF2FAD19"/>
  </w:style>
  <w:style w:type="paragraph" w:customStyle="1" w:styleId="5DB6B5A9645A475BBEE43DDD1953AB3B">
    <w:name w:val="5DB6B5A9645A475BBEE43DDD1953AB3B"/>
  </w:style>
  <w:style w:type="paragraph" w:customStyle="1" w:styleId="7715A1582E6D44878ED07E9C4653FBEF">
    <w:name w:val="7715A1582E6D44878ED07E9C4653FBEF"/>
  </w:style>
  <w:style w:type="paragraph" w:customStyle="1" w:styleId="4F83C2E8D06A4898911137FD199E2AE0">
    <w:name w:val="4F83C2E8D06A4898911137FD199E2AE0"/>
  </w:style>
  <w:style w:type="paragraph" w:customStyle="1" w:styleId="ECE61611173D495796F77BB5A999F86B">
    <w:name w:val="ECE61611173D495796F77BB5A999F86B"/>
  </w:style>
  <w:style w:type="paragraph" w:customStyle="1" w:styleId="A3D232532B78488A9F04D3875386586D">
    <w:name w:val="A3D232532B78488A9F04D3875386586D"/>
  </w:style>
  <w:style w:type="paragraph" w:customStyle="1" w:styleId="42F13B9CC5484CD08C8FB97EEE03F755">
    <w:name w:val="42F13B9CC5484CD08C8FB97EEE03F755"/>
  </w:style>
  <w:style w:type="paragraph" w:customStyle="1" w:styleId="38AFA9726ECB4890857C6E3E527E170D">
    <w:name w:val="38AFA9726ECB4890857C6E3E527E170D"/>
  </w:style>
  <w:style w:type="paragraph" w:customStyle="1" w:styleId="9E6F8317418F4A239A338CE932CE4B3F">
    <w:name w:val="9E6F8317418F4A239A338CE932CE4B3F"/>
  </w:style>
  <w:style w:type="paragraph" w:customStyle="1" w:styleId="E23A7B48EE9B4DC4A0F7D3A3403D2634">
    <w:name w:val="E23A7B48EE9B4DC4A0F7D3A3403D2634"/>
  </w:style>
  <w:style w:type="paragraph" w:customStyle="1" w:styleId="6D5C4C284A504B738BC7DCFF6F523292">
    <w:name w:val="6D5C4C284A504B738BC7DCFF6F523292"/>
  </w:style>
  <w:style w:type="paragraph" w:customStyle="1" w:styleId="B62CC2CA93154812A0B958BBF215BB97">
    <w:name w:val="B62CC2CA93154812A0B958BBF215BB97"/>
  </w:style>
  <w:style w:type="paragraph" w:customStyle="1" w:styleId="A8EBFE3C73A84BE29767B4A96196FDA6">
    <w:name w:val="A8EBFE3C73A84BE29767B4A96196FDA6"/>
  </w:style>
  <w:style w:type="paragraph" w:customStyle="1" w:styleId="0DD43F689372447092BAE7F927CC59A5">
    <w:name w:val="0DD43F689372447092BAE7F927CC59A5"/>
  </w:style>
  <w:style w:type="paragraph" w:customStyle="1" w:styleId="451D92D62523479388FA34A108BFA8E8">
    <w:name w:val="451D92D62523479388FA34A108BFA8E8"/>
  </w:style>
  <w:style w:type="paragraph" w:customStyle="1" w:styleId="4B2D85B9289D4E41AECB080F2523DB81">
    <w:name w:val="4B2D85B9289D4E41AECB080F2523DB81"/>
  </w:style>
  <w:style w:type="paragraph" w:customStyle="1" w:styleId="4EF1230E638247AFA2C66BBD2B8D6D1A">
    <w:name w:val="4EF1230E638247AFA2C66BBD2B8D6D1A"/>
  </w:style>
  <w:style w:type="paragraph" w:customStyle="1" w:styleId="11D4E26E89994531A8044C560EBBD387">
    <w:name w:val="11D4E26E89994531A8044C560EBBD387"/>
  </w:style>
  <w:style w:type="paragraph" w:customStyle="1" w:styleId="F0AE81204DE643348D27CDDCDF6DCBB6">
    <w:name w:val="F0AE81204DE643348D27CDDCDF6DCBB6"/>
  </w:style>
  <w:style w:type="paragraph" w:customStyle="1" w:styleId="D384BE7A63614063A417206DEC9FA334">
    <w:name w:val="D384BE7A63614063A417206DEC9FA334"/>
  </w:style>
  <w:style w:type="paragraph" w:customStyle="1" w:styleId="CC417FCA1039459DACF526242AF0BFF0">
    <w:name w:val="CC417FCA1039459DACF526242AF0BFF0"/>
    <w:rsid w:val="00823CFC"/>
  </w:style>
  <w:style w:type="paragraph" w:customStyle="1" w:styleId="619662BEE70D4604A7842F36257D6278">
    <w:name w:val="619662BEE70D4604A7842F36257D6278"/>
    <w:rsid w:val="00823CFC"/>
  </w:style>
  <w:style w:type="paragraph" w:customStyle="1" w:styleId="E107335FCD084BB98B1E0D51854D803D">
    <w:name w:val="E107335FCD084BB98B1E0D51854D803D"/>
    <w:rsid w:val="00823CFC"/>
  </w:style>
  <w:style w:type="paragraph" w:customStyle="1" w:styleId="18F44D301B3E4236A563F89EB3DB1F0D">
    <w:name w:val="18F44D301B3E4236A563F89EB3DB1F0D"/>
    <w:rsid w:val="00823CFC"/>
  </w:style>
  <w:style w:type="paragraph" w:customStyle="1" w:styleId="E35E1D77347449939B2EB8E7E8FF4B28">
    <w:name w:val="E35E1D77347449939B2EB8E7E8FF4B28"/>
    <w:rsid w:val="00823CFC"/>
  </w:style>
  <w:style w:type="paragraph" w:customStyle="1" w:styleId="DC11B5DBFFDD4900906F55C58C1E7681">
    <w:name w:val="DC11B5DBFFDD4900906F55C58C1E7681"/>
    <w:rsid w:val="00823CFC"/>
  </w:style>
  <w:style w:type="paragraph" w:customStyle="1" w:styleId="B939A439482A47088F7E4BBB4C7C6B76">
    <w:name w:val="B939A439482A47088F7E4BBB4C7C6B76"/>
    <w:rsid w:val="00823CFC"/>
  </w:style>
  <w:style w:type="paragraph" w:customStyle="1" w:styleId="9928330405C640DFBD04DCC5ED535891">
    <w:name w:val="9928330405C640DFBD04DCC5ED535891"/>
    <w:rsid w:val="00823CFC"/>
  </w:style>
  <w:style w:type="paragraph" w:customStyle="1" w:styleId="34342C54F9B346BDA6A421AADAB49F8A">
    <w:name w:val="34342C54F9B346BDA6A421AADAB49F8A"/>
    <w:rsid w:val="00823CFC"/>
  </w:style>
  <w:style w:type="paragraph" w:customStyle="1" w:styleId="BE8B6E383DEB496686DFE0B4B8296CDA">
    <w:name w:val="BE8B6E383DEB496686DFE0B4B8296CDA"/>
    <w:rsid w:val="00823CFC"/>
  </w:style>
  <w:style w:type="paragraph" w:customStyle="1" w:styleId="29345CDECFEE434D992CC2B127723EEB">
    <w:name w:val="29345CDECFEE434D992CC2B127723EEB"/>
    <w:rsid w:val="00823CFC"/>
  </w:style>
  <w:style w:type="paragraph" w:customStyle="1" w:styleId="DAA18C17A4F0485EA17F50ACD2AC45B4">
    <w:name w:val="DAA18C17A4F0485EA17F50ACD2AC45B4"/>
    <w:rsid w:val="00823CFC"/>
  </w:style>
  <w:style w:type="paragraph" w:customStyle="1" w:styleId="8282778DB44949C8B137E7797C45DE8A">
    <w:name w:val="8282778DB44949C8B137E7797C45DE8A"/>
    <w:rsid w:val="00823CFC"/>
  </w:style>
  <w:style w:type="paragraph" w:customStyle="1" w:styleId="F42214037B94403B970E24917F59C7BD">
    <w:name w:val="F42214037B94403B970E24917F59C7BD"/>
    <w:rsid w:val="00823CFC"/>
  </w:style>
  <w:style w:type="paragraph" w:customStyle="1" w:styleId="98B7168A1B8E433EB991FA3C61D9785B">
    <w:name w:val="98B7168A1B8E433EB991FA3C61D9785B"/>
    <w:rsid w:val="00823CFC"/>
  </w:style>
  <w:style w:type="paragraph" w:customStyle="1" w:styleId="8001DD3D811A4C1E89DC90D379F87014">
    <w:name w:val="8001DD3D811A4C1E89DC90D379F87014"/>
    <w:rsid w:val="00823CFC"/>
  </w:style>
  <w:style w:type="paragraph" w:customStyle="1" w:styleId="F6C462BE402D48E0B0F55395BE80B6FF">
    <w:name w:val="F6C462BE402D48E0B0F55395BE80B6FF"/>
    <w:rsid w:val="00823CFC"/>
  </w:style>
  <w:style w:type="paragraph" w:customStyle="1" w:styleId="4229BE204D674987B12376D8669E05A7">
    <w:name w:val="4229BE204D674987B12376D8669E05A7"/>
    <w:rsid w:val="00823CFC"/>
  </w:style>
  <w:style w:type="paragraph" w:customStyle="1" w:styleId="57532EEFBFF64272ABF81BCFA1062A72">
    <w:name w:val="57532EEFBFF64272ABF81BCFA1062A72"/>
    <w:rsid w:val="00823CFC"/>
  </w:style>
  <w:style w:type="paragraph" w:customStyle="1" w:styleId="2D0B3A89BD164B4AB2CC0D85F68F803A">
    <w:name w:val="2D0B3A89BD164B4AB2CC0D85F68F803A"/>
    <w:rsid w:val="00823CFC"/>
  </w:style>
  <w:style w:type="paragraph" w:customStyle="1" w:styleId="5B88F3146F2E42F99037CE50A6B80795">
    <w:name w:val="5B88F3146F2E42F99037CE50A6B80795"/>
    <w:rsid w:val="00823CFC"/>
  </w:style>
  <w:style w:type="paragraph" w:customStyle="1" w:styleId="BEC2332AE76F4E7890D78A9CA9E63A25">
    <w:name w:val="BEC2332AE76F4E7890D78A9CA9E63A25"/>
    <w:rsid w:val="00823CFC"/>
  </w:style>
  <w:style w:type="paragraph" w:customStyle="1" w:styleId="ED074D45F8A2413FA0EB69C03E2A470B">
    <w:name w:val="ED074D45F8A2413FA0EB69C03E2A470B"/>
    <w:rsid w:val="00823CFC"/>
  </w:style>
  <w:style w:type="paragraph" w:customStyle="1" w:styleId="B0EA11C304664E9EB2D8857DE056BD4E">
    <w:name w:val="B0EA11C304664E9EB2D8857DE056BD4E"/>
    <w:rsid w:val="00823CFC"/>
  </w:style>
  <w:style w:type="paragraph" w:customStyle="1" w:styleId="D4B23471A1874DB1A59301C05E179269">
    <w:name w:val="D4B23471A1874DB1A59301C05E179269"/>
    <w:rsid w:val="00823CFC"/>
  </w:style>
  <w:style w:type="paragraph" w:customStyle="1" w:styleId="DF8904A4EE9547F0800C8B123FBF9084">
    <w:name w:val="DF8904A4EE9547F0800C8B123FBF9084"/>
    <w:rsid w:val="00823CFC"/>
  </w:style>
  <w:style w:type="paragraph" w:customStyle="1" w:styleId="62EA399D4EFA42588A1AC8E7A4340D78">
    <w:name w:val="62EA399D4EFA42588A1AC8E7A4340D78"/>
    <w:rsid w:val="00823CFC"/>
  </w:style>
  <w:style w:type="paragraph" w:customStyle="1" w:styleId="2C30E68F99DF4E1CA327CBDBA220CE5A">
    <w:name w:val="2C30E68F99DF4E1CA327CBDBA220CE5A"/>
    <w:rsid w:val="00823CFC"/>
  </w:style>
  <w:style w:type="paragraph" w:customStyle="1" w:styleId="CA5AE3B337CF47ADB08737B41E7C3BB5">
    <w:name w:val="CA5AE3B337CF47ADB08737B41E7C3BB5"/>
    <w:rsid w:val="00823CFC"/>
  </w:style>
  <w:style w:type="paragraph" w:customStyle="1" w:styleId="C3361FCE29D748ADBA7C476598338137">
    <w:name w:val="C3361FCE29D748ADBA7C476598338137"/>
    <w:rsid w:val="00823CFC"/>
  </w:style>
  <w:style w:type="paragraph" w:customStyle="1" w:styleId="9864FEFBD6D5404D94275D2DFEC52614">
    <w:name w:val="9864FEFBD6D5404D94275D2DFEC52614"/>
    <w:rsid w:val="00823CFC"/>
  </w:style>
  <w:style w:type="paragraph" w:customStyle="1" w:styleId="075F5501A03F412DB343247012B44BBA">
    <w:name w:val="075F5501A03F412DB343247012B44BBA"/>
    <w:rsid w:val="00823CFC"/>
  </w:style>
  <w:style w:type="paragraph" w:customStyle="1" w:styleId="DD3E6D35C705488DB3220FEF4F93FD34">
    <w:name w:val="DD3E6D35C705488DB3220FEF4F93FD34"/>
    <w:rsid w:val="00823CFC"/>
  </w:style>
  <w:style w:type="paragraph" w:customStyle="1" w:styleId="774DAD395C13464D92C7D51E37DB0852">
    <w:name w:val="774DAD395C13464D92C7D51E37DB0852"/>
    <w:rsid w:val="00823CFC"/>
  </w:style>
  <w:style w:type="paragraph" w:customStyle="1" w:styleId="F850D031D0DC44A393BF16F0C48B96F1">
    <w:name w:val="F850D031D0DC44A393BF16F0C48B96F1"/>
    <w:rsid w:val="00823CFC"/>
  </w:style>
  <w:style w:type="paragraph" w:customStyle="1" w:styleId="712B46396BE8423FB4AA99F16096DD1C">
    <w:name w:val="712B46396BE8423FB4AA99F16096DD1C"/>
    <w:rsid w:val="00823CFC"/>
  </w:style>
  <w:style w:type="paragraph" w:customStyle="1" w:styleId="EABC0737448043EFAAB780755A3EC9B1">
    <w:name w:val="EABC0737448043EFAAB780755A3EC9B1"/>
    <w:rsid w:val="00823CFC"/>
  </w:style>
  <w:style w:type="paragraph" w:customStyle="1" w:styleId="08DC113F62AB4CA6829C2303B78F5C9F">
    <w:name w:val="08DC113F62AB4CA6829C2303B78F5C9F"/>
    <w:rsid w:val="00823CFC"/>
  </w:style>
  <w:style w:type="paragraph" w:customStyle="1" w:styleId="E525D793356545069A93EAB42A5A4C2E">
    <w:name w:val="E525D793356545069A93EAB42A5A4C2E"/>
    <w:rsid w:val="00823CFC"/>
  </w:style>
  <w:style w:type="paragraph" w:customStyle="1" w:styleId="DFCC68DB73C34C4CA3F524B6150E6557">
    <w:name w:val="DFCC68DB73C34C4CA3F524B6150E6557"/>
    <w:rsid w:val="00823CFC"/>
  </w:style>
  <w:style w:type="paragraph" w:customStyle="1" w:styleId="47436C0854F24FF8B60271E43F63838B">
    <w:name w:val="47436C0854F24FF8B60271E43F63838B"/>
    <w:rsid w:val="00823CFC"/>
  </w:style>
  <w:style w:type="paragraph" w:customStyle="1" w:styleId="CA1C50988AEB4833B357B3F1D08E7D4C">
    <w:name w:val="CA1C50988AEB4833B357B3F1D08E7D4C"/>
    <w:rsid w:val="00823CFC"/>
  </w:style>
  <w:style w:type="paragraph" w:customStyle="1" w:styleId="948729143B384E04BB1999E689B91880">
    <w:name w:val="948729143B384E04BB1999E689B91880"/>
    <w:rsid w:val="00823CFC"/>
  </w:style>
  <w:style w:type="paragraph" w:customStyle="1" w:styleId="05BCE8BC3F1B4A01AF6B8C738BFFE038">
    <w:name w:val="05BCE8BC3F1B4A01AF6B8C738BFFE038"/>
    <w:rsid w:val="00823CFC"/>
  </w:style>
  <w:style w:type="paragraph" w:customStyle="1" w:styleId="8DB39D9B2CE54386B0BC1E64DF8592F9">
    <w:name w:val="8DB39D9B2CE54386B0BC1E64DF8592F9"/>
    <w:rsid w:val="00823CFC"/>
  </w:style>
  <w:style w:type="paragraph" w:customStyle="1" w:styleId="EAE7C9C7BBDC4D95B08E91708683F1C6">
    <w:name w:val="EAE7C9C7BBDC4D95B08E91708683F1C6"/>
    <w:rsid w:val="00823CFC"/>
  </w:style>
  <w:style w:type="paragraph" w:customStyle="1" w:styleId="34080176763B480FB1EACBEE63E9CB34">
    <w:name w:val="34080176763B480FB1EACBEE63E9CB34"/>
    <w:rsid w:val="00823CFC"/>
  </w:style>
  <w:style w:type="paragraph" w:customStyle="1" w:styleId="DD07751158564F9D876C4EC21A650799">
    <w:name w:val="DD07751158564F9D876C4EC21A650799"/>
    <w:rsid w:val="00823CFC"/>
  </w:style>
  <w:style w:type="paragraph" w:customStyle="1" w:styleId="A3005BB50D824A4B9C46B9D25812B1E9">
    <w:name w:val="A3005BB50D824A4B9C46B9D25812B1E9"/>
    <w:rsid w:val="00823CFC"/>
  </w:style>
  <w:style w:type="paragraph" w:customStyle="1" w:styleId="885B99A81AD743DBBDA11087898976E9">
    <w:name w:val="885B99A81AD743DBBDA11087898976E9"/>
    <w:rsid w:val="00823CFC"/>
  </w:style>
  <w:style w:type="paragraph" w:customStyle="1" w:styleId="113B4E8E41F2455B8F12D4FD97E3C90C">
    <w:name w:val="113B4E8E41F2455B8F12D4FD97E3C90C"/>
    <w:rsid w:val="00823CFC"/>
  </w:style>
  <w:style w:type="paragraph" w:customStyle="1" w:styleId="EBC40176AC594217B557891F08A9DF7A">
    <w:name w:val="EBC40176AC594217B557891F08A9DF7A"/>
    <w:rsid w:val="00823CFC"/>
  </w:style>
  <w:style w:type="paragraph" w:customStyle="1" w:styleId="AE45BEC0CF5A49988A93ECE26C82D003">
    <w:name w:val="AE45BEC0CF5A49988A93ECE26C82D003"/>
    <w:rsid w:val="00823CFC"/>
  </w:style>
  <w:style w:type="paragraph" w:customStyle="1" w:styleId="F350927B05E44CACBAF529AB134311A7">
    <w:name w:val="F350927B05E44CACBAF529AB134311A7"/>
    <w:rsid w:val="00823CFC"/>
  </w:style>
  <w:style w:type="paragraph" w:customStyle="1" w:styleId="8DE33C6553894069B0B7AC28D373B800">
    <w:name w:val="8DE33C6553894069B0B7AC28D373B800"/>
    <w:rsid w:val="00823CFC"/>
  </w:style>
  <w:style w:type="paragraph" w:customStyle="1" w:styleId="4B1CCDBE5F5441F580084DF9E5102A9B">
    <w:name w:val="4B1CCDBE5F5441F580084DF9E5102A9B"/>
    <w:rsid w:val="00823CFC"/>
  </w:style>
  <w:style w:type="paragraph" w:customStyle="1" w:styleId="61BCD045A9E64153B8600A8031B5FBEF">
    <w:name w:val="61BCD045A9E64153B8600A8031B5FBEF"/>
    <w:rsid w:val="00823CFC"/>
  </w:style>
  <w:style w:type="paragraph" w:customStyle="1" w:styleId="3C3AA746047244129385BC33824C4391">
    <w:name w:val="3C3AA746047244129385BC33824C4391"/>
    <w:rsid w:val="00823CFC"/>
  </w:style>
  <w:style w:type="paragraph" w:customStyle="1" w:styleId="5CA8E34F912C443093C95AF462BA961B">
    <w:name w:val="5CA8E34F912C443093C95AF462BA961B"/>
    <w:rsid w:val="00823CFC"/>
  </w:style>
  <w:style w:type="paragraph" w:customStyle="1" w:styleId="714F4909CFEC45F685371660B8BB6C93">
    <w:name w:val="714F4909CFEC45F685371660B8BB6C93"/>
    <w:rsid w:val="00823CFC"/>
  </w:style>
  <w:style w:type="paragraph" w:customStyle="1" w:styleId="A4503DA11C584AD89E04B71DDBB724D5">
    <w:name w:val="A4503DA11C584AD89E04B71DDBB724D5"/>
    <w:rsid w:val="00823CFC"/>
  </w:style>
  <w:style w:type="paragraph" w:customStyle="1" w:styleId="51FB24CBD68F4177A9FEAA1A3EA73AF3">
    <w:name w:val="51FB24CBD68F4177A9FEAA1A3EA73AF3"/>
    <w:rsid w:val="00823CFC"/>
  </w:style>
  <w:style w:type="paragraph" w:customStyle="1" w:styleId="2C7A69883A8740FBACE109D05DCC5C36">
    <w:name w:val="2C7A69883A8740FBACE109D05DCC5C36"/>
    <w:rsid w:val="00823CFC"/>
  </w:style>
  <w:style w:type="paragraph" w:customStyle="1" w:styleId="B70951AE0C62489E847A790DC86F8919">
    <w:name w:val="B70951AE0C62489E847A790DC86F8919"/>
    <w:rsid w:val="00823CFC"/>
  </w:style>
  <w:style w:type="paragraph" w:customStyle="1" w:styleId="9BD6D1DAA29D4D47BF1A9A91F7839E0E">
    <w:name w:val="9BD6D1DAA29D4D47BF1A9A91F7839E0E"/>
    <w:rsid w:val="00823CFC"/>
  </w:style>
  <w:style w:type="paragraph" w:customStyle="1" w:styleId="F596C4DF746B4B909D8BB9A9D3057F46">
    <w:name w:val="F596C4DF746B4B909D8BB9A9D3057F46"/>
    <w:rsid w:val="00823CFC"/>
  </w:style>
  <w:style w:type="paragraph" w:customStyle="1" w:styleId="44715428E4ED4540ABCEDCDFAF52EB82">
    <w:name w:val="44715428E4ED4540ABCEDCDFAF52EB82"/>
    <w:rsid w:val="00823CFC"/>
  </w:style>
  <w:style w:type="paragraph" w:customStyle="1" w:styleId="3FD65B404EB24FE3BF64EDA7531447D4">
    <w:name w:val="3FD65B404EB24FE3BF64EDA7531447D4"/>
    <w:rsid w:val="00823CFC"/>
  </w:style>
  <w:style w:type="paragraph" w:customStyle="1" w:styleId="75FAADAC304F42CEA55FEE709BDBFD76">
    <w:name w:val="75FAADAC304F42CEA55FEE709BDBFD76"/>
    <w:rsid w:val="00823CFC"/>
  </w:style>
  <w:style w:type="paragraph" w:customStyle="1" w:styleId="10ECED738AD94A4C9DD625CB554CB185">
    <w:name w:val="10ECED738AD94A4C9DD625CB554CB185"/>
    <w:rsid w:val="00823CFC"/>
  </w:style>
  <w:style w:type="paragraph" w:customStyle="1" w:styleId="9939D488E5604F28B8801D8B6291BE4E">
    <w:name w:val="9939D488E5604F28B8801D8B6291BE4E"/>
    <w:rsid w:val="00823CF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Resume">
  <a:themeElements>
    <a:clrScheme name="Slipstream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6C7AA"/>
      </a:hlink>
      <a:folHlink>
        <a:srgbClr val="59A8D1"/>
      </a:folHlink>
    </a:clrScheme>
    <a:fontScheme name="Custom 243">
      <a:majorFont>
        <a:latin typeface="Rockwell"/>
        <a:ea typeface=""/>
        <a:cs typeface=""/>
      </a:majorFont>
      <a:minorFont>
        <a:latin typeface="Corbel"/>
        <a:ea typeface=""/>
        <a:cs typeface="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Resume" id="{0C3F94F1-5056-472A-A3A7-DE04B7597931}" vid="{6B18A5B6-4DB9-4806-9EB1-504C4300FAB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291512c1ee715ab617f4c07df79fc1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256c27c40ca5c40ce1cf6c44f0205df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B583799-85B8-4E2A-9EFE-6187A4DAF09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E9CB4F8-792D-4AD0-B590-AADEB9CEAFA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EDC5BE45-5605-47A2-9919-98DF89283E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initials resume</Template>
  <TotalTime>0</TotalTime>
  <Pages>1</Pages>
  <Words>522</Words>
  <Characters>2977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2022-03-15T10:05:00Z</dcterms:created>
  <dcterms:modified xsi:type="dcterms:W3CDTF">2022-04-04T16:03:00Z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SIP_Label_9aae2701-d386-483e-bca7-b4332176f258_Enabled">
    <vt:lpwstr>true</vt:lpwstr>
  </property>
  <property fmtid="{D5CDD505-2E9C-101B-9397-08002B2CF9AE}" pid="4" name="MSIP_Label_9aae2701-d386-483e-bca7-b4332176f258_SetDate">
    <vt:lpwstr>2022-03-09T21:18:32Z</vt:lpwstr>
  </property>
  <property fmtid="{D5CDD505-2E9C-101B-9397-08002B2CF9AE}" pid="5" name="MSIP_Label_9aae2701-d386-483e-bca7-b4332176f258_Method">
    <vt:lpwstr>Standard</vt:lpwstr>
  </property>
  <property fmtid="{D5CDD505-2E9C-101B-9397-08002B2CF9AE}" pid="6" name="MSIP_Label_9aae2701-d386-483e-bca7-b4332176f258_Name">
    <vt:lpwstr>General</vt:lpwstr>
  </property>
  <property fmtid="{D5CDD505-2E9C-101B-9397-08002B2CF9AE}" pid="7" name="MSIP_Label_9aae2701-d386-483e-bca7-b4332176f258_SiteId">
    <vt:lpwstr>4af8322c-80ee-4819-a9ce-863d5afbea1c</vt:lpwstr>
  </property>
  <property fmtid="{D5CDD505-2E9C-101B-9397-08002B2CF9AE}" pid="8" name="MSIP_Label_9aae2701-d386-483e-bca7-b4332176f258_ActionId">
    <vt:lpwstr>ec9f6eb2-df81-4ef8-888e-b3b9b0a1d30f</vt:lpwstr>
  </property>
  <property fmtid="{D5CDD505-2E9C-101B-9397-08002B2CF9AE}" pid="9" name="MSIP_Label_9aae2701-d386-483e-bca7-b4332176f258_ContentBits">
    <vt:lpwstr>0</vt:lpwstr>
  </property>
</Properties>
</file>